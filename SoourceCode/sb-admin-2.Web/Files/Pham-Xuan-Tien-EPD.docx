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DF9E08" w14:textId="77777777" w:rsidR="005B52D9" w:rsidRDefault="005B52D9" w:rsidP="00C84975">
      <w:pPr>
        <w:pStyle w:val="Header"/>
        <w:tabs>
          <w:tab w:val="left" w:pos="4140"/>
        </w:tabs>
        <w:spacing w:before="240"/>
      </w:pPr>
      <w:r>
        <w:rPr>
          <w:noProof/>
          <w:lang w:eastAsia="en-US"/>
        </w:rPr>
        <w:drawing>
          <wp:inline distT="0" distB="0" distL="0" distR="0" wp14:anchorId="6EE2A078" wp14:editId="7B794CF9">
            <wp:extent cx="2377440" cy="5969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77440" cy="596900"/>
                    </a:xfrm>
                    <a:prstGeom prst="rect">
                      <a:avLst/>
                    </a:prstGeom>
                    <a:noFill/>
                    <a:ln>
                      <a:noFill/>
                    </a:ln>
                  </pic:spPr>
                </pic:pic>
              </a:graphicData>
            </a:graphic>
          </wp:inline>
        </w:drawing>
      </w:r>
      <w:r>
        <w:rPr>
          <w:noProof/>
        </w:rPr>
        <w:t xml:space="preserve">            </w:t>
      </w:r>
      <w:r>
        <w:rPr>
          <w:noProof/>
          <w:lang w:eastAsia="en-US"/>
        </w:rPr>
        <w:drawing>
          <wp:inline distT="0" distB="0" distL="0" distR="0" wp14:anchorId="4E39F8CE" wp14:editId="2F36E05E">
            <wp:extent cx="2608580" cy="533400"/>
            <wp:effectExtent l="0" t="0" r="1270" b="0"/>
            <wp:docPr id="10" name="Picture 10" descr="Description: D:\Works\FSB\Data\Mẫu\Logo doi tac\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Works\FSB\Data\Mẫu\Logo doi tac\image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8580" cy="533400"/>
                    </a:xfrm>
                    <a:prstGeom prst="rect">
                      <a:avLst/>
                    </a:prstGeom>
                    <a:noFill/>
                    <a:ln>
                      <a:noFill/>
                    </a:ln>
                  </pic:spPr>
                </pic:pic>
              </a:graphicData>
            </a:graphic>
          </wp:inline>
        </w:drawing>
      </w:r>
    </w:p>
    <w:p w14:paraId="11BE38FB" w14:textId="77777777" w:rsidR="005B52D9" w:rsidRDefault="005B52D9" w:rsidP="005B52D9">
      <w:pPr>
        <w:spacing w:before="240"/>
      </w:pPr>
    </w:p>
    <w:p w14:paraId="499C9EC5" w14:textId="77777777" w:rsidR="005B52D9" w:rsidRDefault="005B52D9" w:rsidP="005B52D9">
      <w:pPr>
        <w:spacing w:before="240"/>
        <w:jc w:val="center"/>
        <w:rPr>
          <w:rFonts w:ascii="Helvetica" w:hAnsi="Helvetica"/>
          <w:color w:val="333333"/>
          <w:shd w:val="clear" w:color="auto" w:fill="FFFFFF"/>
        </w:rPr>
      </w:pPr>
    </w:p>
    <w:p w14:paraId="1883BE24" w14:textId="77777777" w:rsidR="005B52D9" w:rsidRDefault="005B52D9" w:rsidP="005B52D9">
      <w:pPr>
        <w:tabs>
          <w:tab w:val="left" w:pos="3659"/>
        </w:tabs>
        <w:spacing w:before="240"/>
        <w:rPr>
          <w:rFonts w:ascii="Helvetica" w:hAnsi="Helvetica"/>
          <w:color w:val="333333"/>
          <w:shd w:val="clear" w:color="auto" w:fill="FFFFFF"/>
        </w:rPr>
      </w:pPr>
    </w:p>
    <w:p w14:paraId="11222500" w14:textId="77777777" w:rsidR="005B52D9" w:rsidRPr="004166DC" w:rsidRDefault="005B52D9" w:rsidP="005B52D9">
      <w:pPr>
        <w:spacing w:before="240"/>
        <w:rPr>
          <w:rFonts w:ascii="Helvetica" w:hAnsi="Helvetica"/>
          <w:color w:val="333333"/>
          <w:sz w:val="32"/>
          <w:szCs w:val="32"/>
          <w:shd w:val="clear" w:color="auto" w:fill="FFFFFF"/>
        </w:rPr>
      </w:pPr>
    </w:p>
    <w:p w14:paraId="65F23422" w14:textId="77777777" w:rsidR="005B52D9" w:rsidRPr="004166DC" w:rsidRDefault="005B52D9" w:rsidP="005B52D9">
      <w:pPr>
        <w:spacing w:before="240"/>
        <w:jc w:val="center"/>
      </w:pPr>
      <w:r w:rsidRPr="004166DC">
        <w:rPr>
          <w:shd w:val="clear" w:color="auto" w:fill="FFFFFF"/>
        </w:rPr>
        <w:t>FPT University</w:t>
      </w:r>
    </w:p>
    <w:p w14:paraId="17C6F2F7" w14:textId="77777777" w:rsidR="005B52D9" w:rsidRPr="004166DC" w:rsidRDefault="005B52D9" w:rsidP="005B52D9">
      <w:pPr>
        <w:spacing w:before="240"/>
        <w:jc w:val="center"/>
        <w:rPr>
          <w:shd w:val="clear" w:color="auto" w:fill="FFFFFF"/>
        </w:rPr>
      </w:pPr>
      <w:r w:rsidRPr="004166DC">
        <w:rPr>
          <w:shd w:val="clear" w:color="auto" w:fill="FFFFFF"/>
        </w:rPr>
        <w:t>University of Greenwich</w:t>
      </w:r>
    </w:p>
    <w:p w14:paraId="7A42BC5C" w14:textId="6322B179" w:rsidR="005B52D9" w:rsidRDefault="005B52D9" w:rsidP="005B52D9">
      <w:pPr>
        <w:spacing w:before="240"/>
        <w:jc w:val="center"/>
      </w:pPr>
      <w:r w:rsidRPr="005B52D9">
        <w:t>Employability and Professional Development</w:t>
      </w:r>
    </w:p>
    <w:p w14:paraId="6D41006B" w14:textId="77777777" w:rsidR="005B52D9" w:rsidRDefault="005B52D9" w:rsidP="005B52D9">
      <w:pPr>
        <w:spacing w:before="240"/>
        <w:jc w:val="center"/>
      </w:pPr>
    </w:p>
    <w:p w14:paraId="22E5351D" w14:textId="2F768B8F" w:rsidR="007B28BE" w:rsidRDefault="007B28BE" w:rsidP="007B28BE">
      <w:pPr>
        <w:pStyle w:val="Title"/>
        <w:jc w:val="center"/>
      </w:pPr>
      <w:r w:rsidRPr="007B28BE">
        <w:t>Employability and professional development</w:t>
      </w:r>
    </w:p>
    <w:p w14:paraId="7EDDDE49" w14:textId="4E335BB2" w:rsidR="005B52D9" w:rsidRPr="004166DC" w:rsidRDefault="005B52D9" w:rsidP="007B28BE">
      <w:pPr>
        <w:spacing w:before="240"/>
        <w:jc w:val="center"/>
        <w:rPr>
          <w:sz w:val="32"/>
          <w:szCs w:val="32"/>
        </w:rPr>
      </w:pPr>
      <w:proofErr w:type="gramStart"/>
      <w:r w:rsidRPr="004166DC">
        <w:rPr>
          <w:sz w:val="32"/>
          <w:szCs w:val="32"/>
        </w:rPr>
        <w:t>by</w:t>
      </w:r>
      <w:proofErr w:type="gramEnd"/>
    </w:p>
    <w:p w14:paraId="20A58AA9" w14:textId="77777777" w:rsidR="005B52D9" w:rsidRPr="001073AC" w:rsidRDefault="005B52D9" w:rsidP="005B52D9">
      <w:pPr>
        <w:spacing w:before="240"/>
        <w:jc w:val="center"/>
        <w:rPr>
          <w:sz w:val="40"/>
          <w:szCs w:val="40"/>
          <w:lang w:val="vi-VN"/>
        </w:rPr>
      </w:pPr>
      <w:r w:rsidRPr="001073AC">
        <w:rPr>
          <w:sz w:val="40"/>
          <w:szCs w:val="40"/>
          <w:lang w:val="vi-VN"/>
        </w:rPr>
        <w:t>Ph</w:t>
      </w:r>
      <w:r w:rsidRPr="001073AC">
        <w:rPr>
          <w:rFonts w:eastAsia="Calibri" w:cs="Calibri"/>
          <w:sz w:val="40"/>
          <w:szCs w:val="40"/>
          <w:lang w:val="vi-VN"/>
        </w:rPr>
        <w:t>ạ</w:t>
      </w:r>
      <w:r w:rsidRPr="001073AC">
        <w:rPr>
          <w:sz w:val="40"/>
          <w:szCs w:val="40"/>
          <w:lang w:val="vi-VN"/>
        </w:rPr>
        <w:t>m Xuân Ti</w:t>
      </w:r>
      <w:r w:rsidRPr="001073AC">
        <w:rPr>
          <w:rFonts w:eastAsia="Calibri" w:cs="Calibri"/>
          <w:sz w:val="40"/>
          <w:szCs w:val="40"/>
          <w:lang w:val="vi-VN"/>
        </w:rPr>
        <w:t>ế</w:t>
      </w:r>
      <w:r w:rsidRPr="001073AC">
        <w:rPr>
          <w:sz w:val="40"/>
          <w:szCs w:val="40"/>
          <w:lang w:val="vi-VN"/>
        </w:rPr>
        <w:t>n</w:t>
      </w:r>
    </w:p>
    <w:p w14:paraId="09C53DDB" w14:textId="77777777" w:rsidR="005B52D9" w:rsidRPr="00F0466F" w:rsidRDefault="005B52D9" w:rsidP="005B52D9">
      <w:pPr>
        <w:spacing w:before="240"/>
        <w:jc w:val="center"/>
        <w:rPr>
          <w:sz w:val="32"/>
          <w:szCs w:val="32"/>
        </w:rPr>
      </w:pPr>
      <w:r w:rsidRPr="004166DC">
        <w:rPr>
          <w:sz w:val="32"/>
          <w:szCs w:val="32"/>
        </w:rPr>
        <w:t>(GC00742)</w:t>
      </w:r>
      <w:r>
        <w:br w:type="page"/>
      </w:r>
    </w:p>
    <w:sdt>
      <w:sdtPr>
        <w:rPr>
          <w:caps w:val="0"/>
          <w:color w:val="auto"/>
          <w:spacing w:val="0"/>
          <w:sz w:val="24"/>
          <w:szCs w:val="20"/>
        </w:rPr>
        <w:id w:val="1268578955"/>
        <w:docPartObj>
          <w:docPartGallery w:val="Table of Contents"/>
          <w:docPartUnique/>
        </w:docPartObj>
      </w:sdtPr>
      <w:sdtEndPr>
        <w:rPr>
          <w:b/>
          <w:bCs/>
          <w:noProof/>
        </w:rPr>
      </w:sdtEndPr>
      <w:sdtContent>
        <w:p w14:paraId="424B491C" w14:textId="55E74EFF" w:rsidR="00F92506" w:rsidRDefault="00F92506">
          <w:pPr>
            <w:pStyle w:val="TOCHeading"/>
          </w:pPr>
          <w:r>
            <w:t>Table of Contents</w:t>
          </w:r>
        </w:p>
        <w:p w14:paraId="01C3AC73" w14:textId="77777777" w:rsidR="00313B05" w:rsidRDefault="00F92506">
          <w:pPr>
            <w:pStyle w:val="TOC1"/>
            <w:tabs>
              <w:tab w:val="right" w:leader="dot" w:pos="8828"/>
            </w:tabs>
            <w:rPr>
              <w:rFonts w:asciiTheme="minorHAnsi" w:hAnsiTheme="minorHAnsi"/>
              <w:noProof/>
              <w:sz w:val="22"/>
              <w:szCs w:val="22"/>
              <w:lang w:eastAsia="en-US"/>
            </w:rPr>
          </w:pPr>
          <w:r>
            <w:fldChar w:fldCharType="begin"/>
          </w:r>
          <w:r>
            <w:instrText xml:space="preserve"> TOC \o "1-3" \h \z \u </w:instrText>
          </w:r>
          <w:r>
            <w:fldChar w:fldCharType="separate"/>
          </w:r>
          <w:hyperlink w:anchor="_Toc458413842" w:history="1">
            <w:r w:rsidR="00313B05" w:rsidRPr="00FC1C35">
              <w:rPr>
                <w:rStyle w:val="Hyperlink"/>
                <w:noProof/>
              </w:rPr>
              <w:t>Task 1</w:t>
            </w:r>
            <w:r w:rsidR="00313B05">
              <w:rPr>
                <w:noProof/>
                <w:webHidden/>
              </w:rPr>
              <w:tab/>
            </w:r>
            <w:r w:rsidR="00313B05">
              <w:rPr>
                <w:noProof/>
                <w:webHidden/>
              </w:rPr>
              <w:fldChar w:fldCharType="begin"/>
            </w:r>
            <w:r w:rsidR="00313B05">
              <w:rPr>
                <w:noProof/>
                <w:webHidden/>
              </w:rPr>
              <w:instrText xml:space="preserve"> PAGEREF _Toc458413842 \h </w:instrText>
            </w:r>
            <w:r w:rsidR="00313B05">
              <w:rPr>
                <w:noProof/>
                <w:webHidden/>
              </w:rPr>
            </w:r>
            <w:r w:rsidR="00313B05">
              <w:rPr>
                <w:noProof/>
                <w:webHidden/>
              </w:rPr>
              <w:fldChar w:fldCharType="separate"/>
            </w:r>
            <w:r w:rsidR="00313B05">
              <w:rPr>
                <w:noProof/>
                <w:webHidden/>
              </w:rPr>
              <w:t>3</w:t>
            </w:r>
            <w:r w:rsidR="00313B05">
              <w:rPr>
                <w:noProof/>
                <w:webHidden/>
              </w:rPr>
              <w:fldChar w:fldCharType="end"/>
            </w:r>
          </w:hyperlink>
        </w:p>
        <w:p w14:paraId="4ABB5B98" w14:textId="77777777" w:rsidR="00313B05" w:rsidRDefault="00313B05">
          <w:pPr>
            <w:pStyle w:val="TOC2"/>
            <w:tabs>
              <w:tab w:val="right" w:leader="dot" w:pos="8828"/>
            </w:tabs>
            <w:rPr>
              <w:rFonts w:asciiTheme="minorHAnsi" w:hAnsiTheme="minorHAnsi"/>
              <w:noProof/>
              <w:sz w:val="22"/>
              <w:szCs w:val="22"/>
              <w:lang w:eastAsia="en-US"/>
            </w:rPr>
          </w:pPr>
          <w:hyperlink w:anchor="_Toc458413843" w:history="1">
            <w:r w:rsidRPr="00FC1C35">
              <w:rPr>
                <w:rStyle w:val="Hyperlink"/>
                <w:noProof/>
              </w:rPr>
              <w:t>1.1 CV</w:t>
            </w:r>
            <w:r>
              <w:rPr>
                <w:noProof/>
                <w:webHidden/>
              </w:rPr>
              <w:tab/>
            </w:r>
            <w:r>
              <w:rPr>
                <w:noProof/>
                <w:webHidden/>
              </w:rPr>
              <w:fldChar w:fldCharType="begin"/>
            </w:r>
            <w:r>
              <w:rPr>
                <w:noProof/>
                <w:webHidden/>
              </w:rPr>
              <w:instrText xml:space="preserve"> PAGEREF _Toc458413843 \h </w:instrText>
            </w:r>
            <w:r>
              <w:rPr>
                <w:noProof/>
                <w:webHidden/>
              </w:rPr>
            </w:r>
            <w:r>
              <w:rPr>
                <w:noProof/>
                <w:webHidden/>
              </w:rPr>
              <w:fldChar w:fldCharType="separate"/>
            </w:r>
            <w:r>
              <w:rPr>
                <w:noProof/>
                <w:webHidden/>
              </w:rPr>
              <w:t>3</w:t>
            </w:r>
            <w:r>
              <w:rPr>
                <w:noProof/>
                <w:webHidden/>
              </w:rPr>
              <w:fldChar w:fldCharType="end"/>
            </w:r>
          </w:hyperlink>
        </w:p>
        <w:p w14:paraId="10B5A952" w14:textId="77777777" w:rsidR="00313B05" w:rsidRDefault="00313B05">
          <w:pPr>
            <w:pStyle w:val="TOC2"/>
            <w:tabs>
              <w:tab w:val="right" w:leader="dot" w:pos="8828"/>
            </w:tabs>
            <w:rPr>
              <w:rFonts w:asciiTheme="minorHAnsi" w:hAnsiTheme="minorHAnsi"/>
              <w:noProof/>
              <w:sz w:val="22"/>
              <w:szCs w:val="22"/>
              <w:lang w:eastAsia="en-US"/>
            </w:rPr>
          </w:pPr>
          <w:hyperlink w:anchor="_Toc458413844" w:history="1">
            <w:r w:rsidRPr="00FC1C35">
              <w:rPr>
                <w:rStyle w:val="Hyperlink"/>
                <w:noProof/>
              </w:rPr>
              <w:t>1.2 SWOT</w:t>
            </w:r>
            <w:r>
              <w:rPr>
                <w:noProof/>
                <w:webHidden/>
              </w:rPr>
              <w:tab/>
            </w:r>
            <w:r>
              <w:rPr>
                <w:noProof/>
                <w:webHidden/>
              </w:rPr>
              <w:fldChar w:fldCharType="begin"/>
            </w:r>
            <w:r>
              <w:rPr>
                <w:noProof/>
                <w:webHidden/>
              </w:rPr>
              <w:instrText xml:space="preserve"> PAGEREF _Toc458413844 \h </w:instrText>
            </w:r>
            <w:r>
              <w:rPr>
                <w:noProof/>
                <w:webHidden/>
              </w:rPr>
            </w:r>
            <w:r>
              <w:rPr>
                <w:noProof/>
                <w:webHidden/>
              </w:rPr>
              <w:fldChar w:fldCharType="separate"/>
            </w:r>
            <w:r>
              <w:rPr>
                <w:noProof/>
                <w:webHidden/>
              </w:rPr>
              <w:t>4</w:t>
            </w:r>
            <w:r>
              <w:rPr>
                <w:noProof/>
                <w:webHidden/>
              </w:rPr>
              <w:fldChar w:fldCharType="end"/>
            </w:r>
          </w:hyperlink>
        </w:p>
        <w:p w14:paraId="242D63C4" w14:textId="77777777" w:rsidR="00313B05" w:rsidRDefault="00313B05">
          <w:pPr>
            <w:pStyle w:val="TOC2"/>
            <w:tabs>
              <w:tab w:val="right" w:leader="dot" w:pos="8828"/>
            </w:tabs>
            <w:rPr>
              <w:rFonts w:asciiTheme="minorHAnsi" w:hAnsiTheme="minorHAnsi"/>
              <w:noProof/>
              <w:sz w:val="22"/>
              <w:szCs w:val="22"/>
              <w:lang w:eastAsia="en-US"/>
            </w:rPr>
          </w:pPr>
          <w:hyperlink w:anchor="_Toc458413845" w:history="1">
            <w:r w:rsidRPr="00FC1C35">
              <w:rPr>
                <w:rStyle w:val="Hyperlink"/>
                <w:noProof/>
              </w:rPr>
              <w:t>1.3 Personal and professional developmental plan</w:t>
            </w:r>
            <w:r>
              <w:rPr>
                <w:noProof/>
                <w:webHidden/>
              </w:rPr>
              <w:tab/>
            </w:r>
            <w:r>
              <w:rPr>
                <w:noProof/>
                <w:webHidden/>
              </w:rPr>
              <w:fldChar w:fldCharType="begin"/>
            </w:r>
            <w:r>
              <w:rPr>
                <w:noProof/>
                <w:webHidden/>
              </w:rPr>
              <w:instrText xml:space="preserve"> PAGEREF _Toc458413845 \h </w:instrText>
            </w:r>
            <w:r>
              <w:rPr>
                <w:noProof/>
                <w:webHidden/>
              </w:rPr>
            </w:r>
            <w:r>
              <w:rPr>
                <w:noProof/>
                <w:webHidden/>
              </w:rPr>
              <w:fldChar w:fldCharType="separate"/>
            </w:r>
            <w:r>
              <w:rPr>
                <w:noProof/>
                <w:webHidden/>
              </w:rPr>
              <w:t>5</w:t>
            </w:r>
            <w:r>
              <w:rPr>
                <w:noProof/>
                <w:webHidden/>
              </w:rPr>
              <w:fldChar w:fldCharType="end"/>
            </w:r>
          </w:hyperlink>
        </w:p>
        <w:p w14:paraId="7C5919C9" w14:textId="77777777" w:rsidR="00313B05" w:rsidRDefault="00313B05">
          <w:pPr>
            <w:pStyle w:val="TOC2"/>
            <w:tabs>
              <w:tab w:val="right" w:leader="dot" w:pos="8828"/>
            </w:tabs>
            <w:rPr>
              <w:rFonts w:asciiTheme="minorHAnsi" w:hAnsiTheme="minorHAnsi"/>
              <w:noProof/>
              <w:sz w:val="22"/>
              <w:szCs w:val="22"/>
              <w:lang w:eastAsia="en-US"/>
            </w:rPr>
          </w:pPr>
          <w:hyperlink w:anchor="_Toc458413846" w:history="1">
            <w:r w:rsidRPr="00FC1C35">
              <w:rPr>
                <w:rStyle w:val="Hyperlink"/>
                <w:noProof/>
              </w:rPr>
              <w:t>1.4 Evaluate</w:t>
            </w:r>
            <w:r>
              <w:rPr>
                <w:noProof/>
                <w:webHidden/>
              </w:rPr>
              <w:tab/>
            </w:r>
            <w:r>
              <w:rPr>
                <w:noProof/>
                <w:webHidden/>
              </w:rPr>
              <w:fldChar w:fldCharType="begin"/>
            </w:r>
            <w:r>
              <w:rPr>
                <w:noProof/>
                <w:webHidden/>
              </w:rPr>
              <w:instrText xml:space="preserve"> PAGEREF _Toc458413846 \h </w:instrText>
            </w:r>
            <w:r>
              <w:rPr>
                <w:noProof/>
                <w:webHidden/>
              </w:rPr>
            </w:r>
            <w:r>
              <w:rPr>
                <w:noProof/>
                <w:webHidden/>
              </w:rPr>
              <w:fldChar w:fldCharType="separate"/>
            </w:r>
            <w:r>
              <w:rPr>
                <w:noProof/>
                <w:webHidden/>
              </w:rPr>
              <w:t>6</w:t>
            </w:r>
            <w:r>
              <w:rPr>
                <w:noProof/>
                <w:webHidden/>
              </w:rPr>
              <w:fldChar w:fldCharType="end"/>
            </w:r>
          </w:hyperlink>
        </w:p>
        <w:p w14:paraId="013F2E15" w14:textId="77777777" w:rsidR="00313B05" w:rsidRDefault="00313B05">
          <w:pPr>
            <w:pStyle w:val="TOC1"/>
            <w:tabs>
              <w:tab w:val="right" w:leader="dot" w:pos="8828"/>
            </w:tabs>
            <w:rPr>
              <w:rFonts w:asciiTheme="minorHAnsi" w:hAnsiTheme="minorHAnsi"/>
              <w:noProof/>
              <w:sz w:val="22"/>
              <w:szCs w:val="22"/>
              <w:lang w:eastAsia="en-US"/>
            </w:rPr>
          </w:pPr>
          <w:hyperlink w:anchor="_Toc458413847" w:history="1">
            <w:r w:rsidRPr="00FC1C35">
              <w:rPr>
                <w:rStyle w:val="Hyperlink"/>
                <w:noProof/>
              </w:rPr>
              <w:t>TASK 2</w:t>
            </w:r>
            <w:r>
              <w:rPr>
                <w:noProof/>
                <w:webHidden/>
              </w:rPr>
              <w:tab/>
            </w:r>
            <w:r>
              <w:rPr>
                <w:noProof/>
                <w:webHidden/>
              </w:rPr>
              <w:fldChar w:fldCharType="begin"/>
            </w:r>
            <w:r>
              <w:rPr>
                <w:noProof/>
                <w:webHidden/>
              </w:rPr>
              <w:instrText xml:space="preserve"> PAGEREF _Toc458413847 \h </w:instrText>
            </w:r>
            <w:r>
              <w:rPr>
                <w:noProof/>
                <w:webHidden/>
              </w:rPr>
            </w:r>
            <w:r>
              <w:rPr>
                <w:noProof/>
                <w:webHidden/>
              </w:rPr>
              <w:fldChar w:fldCharType="separate"/>
            </w:r>
            <w:r>
              <w:rPr>
                <w:noProof/>
                <w:webHidden/>
              </w:rPr>
              <w:t>8</w:t>
            </w:r>
            <w:r>
              <w:rPr>
                <w:noProof/>
                <w:webHidden/>
              </w:rPr>
              <w:fldChar w:fldCharType="end"/>
            </w:r>
          </w:hyperlink>
        </w:p>
        <w:p w14:paraId="6FD78B0E" w14:textId="77777777" w:rsidR="00313B05" w:rsidRDefault="00313B05">
          <w:pPr>
            <w:pStyle w:val="TOC2"/>
            <w:tabs>
              <w:tab w:val="right" w:leader="dot" w:pos="8828"/>
            </w:tabs>
            <w:rPr>
              <w:rFonts w:asciiTheme="minorHAnsi" w:hAnsiTheme="minorHAnsi"/>
              <w:noProof/>
              <w:sz w:val="22"/>
              <w:szCs w:val="22"/>
              <w:lang w:eastAsia="en-US"/>
            </w:rPr>
          </w:pPr>
          <w:hyperlink w:anchor="_Toc458413848" w:history="1">
            <w:r w:rsidRPr="00FC1C35">
              <w:rPr>
                <w:rStyle w:val="Hyperlink"/>
                <w:noProof/>
              </w:rPr>
              <w:t>Slide</w:t>
            </w:r>
            <w:r>
              <w:rPr>
                <w:noProof/>
                <w:webHidden/>
              </w:rPr>
              <w:tab/>
            </w:r>
            <w:r>
              <w:rPr>
                <w:noProof/>
                <w:webHidden/>
              </w:rPr>
              <w:fldChar w:fldCharType="begin"/>
            </w:r>
            <w:r>
              <w:rPr>
                <w:noProof/>
                <w:webHidden/>
              </w:rPr>
              <w:instrText xml:space="preserve"> PAGEREF _Toc458413848 \h </w:instrText>
            </w:r>
            <w:r>
              <w:rPr>
                <w:noProof/>
                <w:webHidden/>
              </w:rPr>
            </w:r>
            <w:r>
              <w:rPr>
                <w:noProof/>
                <w:webHidden/>
              </w:rPr>
              <w:fldChar w:fldCharType="separate"/>
            </w:r>
            <w:r>
              <w:rPr>
                <w:noProof/>
                <w:webHidden/>
              </w:rPr>
              <w:t>8</w:t>
            </w:r>
            <w:r>
              <w:rPr>
                <w:noProof/>
                <w:webHidden/>
              </w:rPr>
              <w:fldChar w:fldCharType="end"/>
            </w:r>
          </w:hyperlink>
        </w:p>
        <w:p w14:paraId="3AFE9777" w14:textId="77777777" w:rsidR="00313B05" w:rsidRDefault="00313B05">
          <w:pPr>
            <w:pStyle w:val="TOC2"/>
            <w:tabs>
              <w:tab w:val="right" w:leader="dot" w:pos="8828"/>
            </w:tabs>
            <w:rPr>
              <w:rFonts w:asciiTheme="minorHAnsi" w:hAnsiTheme="minorHAnsi"/>
              <w:noProof/>
              <w:sz w:val="22"/>
              <w:szCs w:val="22"/>
              <w:lang w:eastAsia="en-US"/>
            </w:rPr>
          </w:pPr>
          <w:hyperlink w:anchor="_Toc458413849" w:history="1">
            <w:r w:rsidRPr="00FC1C35">
              <w:rPr>
                <w:rStyle w:val="Hyperlink"/>
                <w:noProof/>
              </w:rPr>
              <w:t>Slide Note</w:t>
            </w:r>
            <w:bookmarkStart w:id="0" w:name="_GoBack"/>
            <w:bookmarkEnd w:id="0"/>
            <w:r>
              <w:rPr>
                <w:noProof/>
                <w:webHidden/>
              </w:rPr>
              <w:tab/>
            </w:r>
            <w:r>
              <w:rPr>
                <w:noProof/>
                <w:webHidden/>
              </w:rPr>
              <w:fldChar w:fldCharType="begin"/>
            </w:r>
            <w:r>
              <w:rPr>
                <w:noProof/>
                <w:webHidden/>
              </w:rPr>
              <w:instrText xml:space="preserve"> PAGEREF _Toc458413849 \h </w:instrText>
            </w:r>
            <w:r>
              <w:rPr>
                <w:noProof/>
                <w:webHidden/>
              </w:rPr>
            </w:r>
            <w:r>
              <w:rPr>
                <w:noProof/>
                <w:webHidden/>
              </w:rPr>
              <w:fldChar w:fldCharType="separate"/>
            </w:r>
            <w:r>
              <w:rPr>
                <w:noProof/>
                <w:webHidden/>
              </w:rPr>
              <w:t>25</w:t>
            </w:r>
            <w:r>
              <w:rPr>
                <w:noProof/>
                <w:webHidden/>
              </w:rPr>
              <w:fldChar w:fldCharType="end"/>
            </w:r>
          </w:hyperlink>
        </w:p>
        <w:p w14:paraId="54058D84" w14:textId="77777777" w:rsidR="00313B05" w:rsidRDefault="00313B05">
          <w:pPr>
            <w:pStyle w:val="TOC3"/>
            <w:tabs>
              <w:tab w:val="right" w:leader="dot" w:pos="8828"/>
            </w:tabs>
            <w:rPr>
              <w:rFonts w:asciiTheme="minorHAnsi" w:hAnsiTheme="minorHAnsi"/>
              <w:noProof/>
              <w:sz w:val="22"/>
              <w:szCs w:val="22"/>
              <w:lang w:eastAsia="en-US"/>
            </w:rPr>
          </w:pPr>
          <w:hyperlink w:anchor="_Toc458413850" w:history="1">
            <w:r w:rsidRPr="00FC1C35">
              <w:rPr>
                <w:rStyle w:val="Hyperlink"/>
                <w:noProof/>
              </w:rPr>
              <w:t>The importance of communication skills:</w:t>
            </w:r>
            <w:r>
              <w:rPr>
                <w:noProof/>
                <w:webHidden/>
              </w:rPr>
              <w:tab/>
            </w:r>
            <w:r>
              <w:rPr>
                <w:noProof/>
                <w:webHidden/>
              </w:rPr>
              <w:fldChar w:fldCharType="begin"/>
            </w:r>
            <w:r>
              <w:rPr>
                <w:noProof/>
                <w:webHidden/>
              </w:rPr>
              <w:instrText xml:space="preserve"> PAGEREF _Toc458413850 \h </w:instrText>
            </w:r>
            <w:r>
              <w:rPr>
                <w:noProof/>
                <w:webHidden/>
              </w:rPr>
            </w:r>
            <w:r>
              <w:rPr>
                <w:noProof/>
                <w:webHidden/>
              </w:rPr>
              <w:fldChar w:fldCharType="separate"/>
            </w:r>
            <w:r>
              <w:rPr>
                <w:noProof/>
                <w:webHidden/>
              </w:rPr>
              <w:t>25</w:t>
            </w:r>
            <w:r>
              <w:rPr>
                <w:noProof/>
                <w:webHidden/>
              </w:rPr>
              <w:fldChar w:fldCharType="end"/>
            </w:r>
          </w:hyperlink>
        </w:p>
        <w:p w14:paraId="7412E042" w14:textId="77777777" w:rsidR="00313B05" w:rsidRDefault="00313B05">
          <w:pPr>
            <w:pStyle w:val="TOC3"/>
            <w:tabs>
              <w:tab w:val="right" w:leader="dot" w:pos="8828"/>
            </w:tabs>
            <w:rPr>
              <w:rFonts w:asciiTheme="minorHAnsi" w:hAnsiTheme="minorHAnsi"/>
              <w:noProof/>
              <w:sz w:val="22"/>
              <w:szCs w:val="22"/>
              <w:lang w:eastAsia="en-US"/>
            </w:rPr>
          </w:pPr>
          <w:hyperlink w:anchor="_Toc458413851" w:history="1">
            <w:r w:rsidRPr="00FC1C35">
              <w:rPr>
                <w:rStyle w:val="Hyperlink"/>
                <w:noProof/>
                <w:lang w:val="en-GB"/>
              </w:rPr>
              <w:t>There are two types of communication skill:</w:t>
            </w:r>
            <w:r>
              <w:rPr>
                <w:noProof/>
                <w:webHidden/>
              </w:rPr>
              <w:tab/>
            </w:r>
            <w:r>
              <w:rPr>
                <w:noProof/>
                <w:webHidden/>
              </w:rPr>
              <w:fldChar w:fldCharType="begin"/>
            </w:r>
            <w:r>
              <w:rPr>
                <w:noProof/>
                <w:webHidden/>
              </w:rPr>
              <w:instrText xml:space="preserve"> PAGEREF _Toc458413851 \h </w:instrText>
            </w:r>
            <w:r>
              <w:rPr>
                <w:noProof/>
                <w:webHidden/>
              </w:rPr>
            </w:r>
            <w:r>
              <w:rPr>
                <w:noProof/>
                <w:webHidden/>
              </w:rPr>
              <w:fldChar w:fldCharType="separate"/>
            </w:r>
            <w:r>
              <w:rPr>
                <w:noProof/>
                <w:webHidden/>
              </w:rPr>
              <w:t>26</w:t>
            </w:r>
            <w:r>
              <w:rPr>
                <w:noProof/>
                <w:webHidden/>
              </w:rPr>
              <w:fldChar w:fldCharType="end"/>
            </w:r>
          </w:hyperlink>
        </w:p>
        <w:p w14:paraId="133245FB" w14:textId="77777777" w:rsidR="00313B05" w:rsidRDefault="00313B05">
          <w:pPr>
            <w:pStyle w:val="TOC3"/>
            <w:tabs>
              <w:tab w:val="right" w:leader="dot" w:pos="8828"/>
            </w:tabs>
            <w:rPr>
              <w:rFonts w:asciiTheme="minorHAnsi" w:hAnsiTheme="minorHAnsi"/>
              <w:noProof/>
              <w:sz w:val="22"/>
              <w:szCs w:val="22"/>
              <w:lang w:eastAsia="en-US"/>
            </w:rPr>
          </w:pPr>
          <w:hyperlink w:anchor="_Toc458413852" w:history="1">
            <w:r w:rsidRPr="00FC1C35">
              <w:rPr>
                <w:rStyle w:val="Hyperlink"/>
                <w:noProof/>
              </w:rPr>
              <w:t>Importance of Communication Skill</w:t>
            </w:r>
            <w:r>
              <w:rPr>
                <w:noProof/>
                <w:webHidden/>
              </w:rPr>
              <w:tab/>
            </w:r>
            <w:r>
              <w:rPr>
                <w:noProof/>
                <w:webHidden/>
              </w:rPr>
              <w:fldChar w:fldCharType="begin"/>
            </w:r>
            <w:r>
              <w:rPr>
                <w:noProof/>
                <w:webHidden/>
              </w:rPr>
              <w:instrText xml:space="preserve"> PAGEREF _Toc458413852 \h </w:instrText>
            </w:r>
            <w:r>
              <w:rPr>
                <w:noProof/>
                <w:webHidden/>
              </w:rPr>
            </w:r>
            <w:r>
              <w:rPr>
                <w:noProof/>
                <w:webHidden/>
              </w:rPr>
              <w:fldChar w:fldCharType="separate"/>
            </w:r>
            <w:r>
              <w:rPr>
                <w:noProof/>
                <w:webHidden/>
              </w:rPr>
              <w:t>26</w:t>
            </w:r>
            <w:r>
              <w:rPr>
                <w:noProof/>
                <w:webHidden/>
              </w:rPr>
              <w:fldChar w:fldCharType="end"/>
            </w:r>
          </w:hyperlink>
        </w:p>
        <w:p w14:paraId="0AB3675C" w14:textId="77777777" w:rsidR="00313B05" w:rsidRDefault="00313B05">
          <w:pPr>
            <w:pStyle w:val="TOC3"/>
            <w:tabs>
              <w:tab w:val="right" w:leader="dot" w:pos="8828"/>
            </w:tabs>
            <w:rPr>
              <w:rFonts w:asciiTheme="minorHAnsi" w:hAnsiTheme="minorHAnsi"/>
              <w:noProof/>
              <w:sz w:val="22"/>
              <w:szCs w:val="22"/>
              <w:lang w:eastAsia="en-US"/>
            </w:rPr>
          </w:pPr>
          <w:hyperlink w:anchor="_Toc458413853" w:history="1">
            <w:r w:rsidRPr="00FC1C35">
              <w:rPr>
                <w:rStyle w:val="Hyperlink"/>
                <w:noProof/>
              </w:rPr>
              <w:t>Time management strategies</w:t>
            </w:r>
            <w:r>
              <w:rPr>
                <w:noProof/>
                <w:webHidden/>
              </w:rPr>
              <w:tab/>
            </w:r>
            <w:r>
              <w:rPr>
                <w:noProof/>
                <w:webHidden/>
              </w:rPr>
              <w:fldChar w:fldCharType="begin"/>
            </w:r>
            <w:r>
              <w:rPr>
                <w:noProof/>
                <w:webHidden/>
              </w:rPr>
              <w:instrText xml:space="preserve"> PAGEREF _Toc458413853 \h </w:instrText>
            </w:r>
            <w:r>
              <w:rPr>
                <w:noProof/>
                <w:webHidden/>
              </w:rPr>
            </w:r>
            <w:r>
              <w:rPr>
                <w:noProof/>
                <w:webHidden/>
              </w:rPr>
              <w:fldChar w:fldCharType="separate"/>
            </w:r>
            <w:r>
              <w:rPr>
                <w:noProof/>
                <w:webHidden/>
              </w:rPr>
              <w:t>27</w:t>
            </w:r>
            <w:r>
              <w:rPr>
                <w:noProof/>
                <w:webHidden/>
              </w:rPr>
              <w:fldChar w:fldCharType="end"/>
            </w:r>
          </w:hyperlink>
        </w:p>
        <w:p w14:paraId="1F90D83D" w14:textId="77777777" w:rsidR="00313B05" w:rsidRDefault="00313B05">
          <w:pPr>
            <w:pStyle w:val="TOC1"/>
            <w:tabs>
              <w:tab w:val="right" w:leader="dot" w:pos="8828"/>
            </w:tabs>
            <w:rPr>
              <w:rFonts w:asciiTheme="minorHAnsi" w:hAnsiTheme="minorHAnsi"/>
              <w:noProof/>
              <w:sz w:val="22"/>
              <w:szCs w:val="22"/>
              <w:lang w:eastAsia="en-US"/>
            </w:rPr>
          </w:pPr>
          <w:hyperlink w:anchor="_Toc458413854" w:history="1">
            <w:r w:rsidRPr="00FC1C35">
              <w:rPr>
                <w:rStyle w:val="Hyperlink"/>
                <w:noProof/>
              </w:rPr>
              <w:t>Task 3</w:t>
            </w:r>
            <w:r>
              <w:rPr>
                <w:noProof/>
                <w:webHidden/>
              </w:rPr>
              <w:tab/>
            </w:r>
            <w:r>
              <w:rPr>
                <w:noProof/>
                <w:webHidden/>
              </w:rPr>
              <w:fldChar w:fldCharType="begin"/>
            </w:r>
            <w:r>
              <w:rPr>
                <w:noProof/>
                <w:webHidden/>
              </w:rPr>
              <w:instrText xml:space="preserve"> PAGEREF _Toc458413854 \h </w:instrText>
            </w:r>
            <w:r>
              <w:rPr>
                <w:noProof/>
                <w:webHidden/>
              </w:rPr>
            </w:r>
            <w:r>
              <w:rPr>
                <w:noProof/>
                <w:webHidden/>
              </w:rPr>
              <w:fldChar w:fldCharType="separate"/>
            </w:r>
            <w:r>
              <w:rPr>
                <w:noProof/>
                <w:webHidden/>
              </w:rPr>
              <w:t>29</w:t>
            </w:r>
            <w:r>
              <w:rPr>
                <w:noProof/>
                <w:webHidden/>
              </w:rPr>
              <w:fldChar w:fldCharType="end"/>
            </w:r>
          </w:hyperlink>
        </w:p>
        <w:p w14:paraId="12C46F42" w14:textId="77777777" w:rsidR="00313B05" w:rsidRDefault="00313B05">
          <w:pPr>
            <w:pStyle w:val="TOC2"/>
            <w:tabs>
              <w:tab w:val="right" w:leader="dot" w:pos="8828"/>
            </w:tabs>
            <w:rPr>
              <w:rFonts w:asciiTheme="minorHAnsi" w:hAnsiTheme="minorHAnsi"/>
              <w:noProof/>
              <w:sz w:val="22"/>
              <w:szCs w:val="22"/>
              <w:lang w:eastAsia="en-US"/>
            </w:rPr>
          </w:pPr>
          <w:hyperlink w:anchor="_Toc458413855" w:history="1">
            <w:r w:rsidRPr="00FC1C35">
              <w:rPr>
                <w:rStyle w:val="Hyperlink"/>
                <w:noProof/>
              </w:rPr>
              <w:t>3.1 Discuss and analyse different roles people play in a team and how they manage to work together to achieve shared goals.</w:t>
            </w:r>
            <w:r>
              <w:rPr>
                <w:noProof/>
                <w:webHidden/>
              </w:rPr>
              <w:tab/>
            </w:r>
            <w:r>
              <w:rPr>
                <w:noProof/>
                <w:webHidden/>
              </w:rPr>
              <w:fldChar w:fldCharType="begin"/>
            </w:r>
            <w:r>
              <w:rPr>
                <w:noProof/>
                <w:webHidden/>
              </w:rPr>
              <w:instrText xml:space="preserve"> PAGEREF _Toc458413855 \h </w:instrText>
            </w:r>
            <w:r>
              <w:rPr>
                <w:noProof/>
                <w:webHidden/>
              </w:rPr>
            </w:r>
            <w:r>
              <w:rPr>
                <w:noProof/>
                <w:webHidden/>
              </w:rPr>
              <w:fldChar w:fldCharType="separate"/>
            </w:r>
            <w:r>
              <w:rPr>
                <w:noProof/>
                <w:webHidden/>
              </w:rPr>
              <w:t>29</w:t>
            </w:r>
            <w:r>
              <w:rPr>
                <w:noProof/>
                <w:webHidden/>
              </w:rPr>
              <w:fldChar w:fldCharType="end"/>
            </w:r>
          </w:hyperlink>
        </w:p>
        <w:p w14:paraId="14ECFB50" w14:textId="77777777" w:rsidR="00313B05" w:rsidRDefault="00313B05">
          <w:pPr>
            <w:pStyle w:val="TOC3"/>
            <w:tabs>
              <w:tab w:val="right" w:leader="dot" w:pos="8828"/>
            </w:tabs>
            <w:rPr>
              <w:rFonts w:asciiTheme="minorHAnsi" w:hAnsiTheme="minorHAnsi"/>
              <w:noProof/>
              <w:sz w:val="22"/>
              <w:szCs w:val="22"/>
              <w:lang w:eastAsia="en-US"/>
            </w:rPr>
          </w:pPr>
          <w:hyperlink w:anchor="_Toc458413856" w:history="1">
            <w:r w:rsidRPr="00FC1C35">
              <w:rPr>
                <w:rStyle w:val="Hyperlink"/>
                <w:noProof/>
              </w:rPr>
              <w:t>Real Project: G4 Computer Service</w:t>
            </w:r>
            <w:r>
              <w:rPr>
                <w:noProof/>
                <w:webHidden/>
              </w:rPr>
              <w:tab/>
            </w:r>
            <w:r>
              <w:rPr>
                <w:noProof/>
                <w:webHidden/>
              </w:rPr>
              <w:fldChar w:fldCharType="begin"/>
            </w:r>
            <w:r>
              <w:rPr>
                <w:noProof/>
                <w:webHidden/>
              </w:rPr>
              <w:instrText xml:space="preserve"> PAGEREF _Toc458413856 \h </w:instrText>
            </w:r>
            <w:r>
              <w:rPr>
                <w:noProof/>
                <w:webHidden/>
              </w:rPr>
            </w:r>
            <w:r>
              <w:rPr>
                <w:noProof/>
                <w:webHidden/>
              </w:rPr>
              <w:fldChar w:fldCharType="separate"/>
            </w:r>
            <w:r>
              <w:rPr>
                <w:noProof/>
                <w:webHidden/>
              </w:rPr>
              <w:t>33</w:t>
            </w:r>
            <w:r>
              <w:rPr>
                <w:noProof/>
                <w:webHidden/>
              </w:rPr>
              <w:fldChar w:fldCharType="end"/>
            </w:r>
          </w:hyperlink>
        </w:p>
        <w:p w14:paraId="6271F8B6" w14:textId="77777777" w:rsidR="00313B05" w:rsidRDefault="00313B05">
          <w:pPr>
            <w:pStyle w:val="TOC2"/>
            <w:tabs>
              <w:tab w:val="right" w:leader="dot" w:pos="8828"/>
            </w:tabs>
            <w:rPr>
              <w:rFonts w:asciiTheme="minorHAnsi" w:hAnsiTheme="minorHAnsi"/>
              <w:noProof/>
              <w:sz w:val="22"/>
              <w:szCs w:val="22"/>
              <w:lang w:eastAsia="en-US"/>
            </w:rPr>
          </w:pPr>
          <w:hyperlink w:anchor="_Toc458413857" w:history="1">
            <w:r w:rsidRPr="00FC1C35">
              <w:rPr>
                <w:rStyle w:val="Hyperlink"/>
                <w:noProof/>
              </w:rPr>
              <w:t>3.2 Discuss alternative techniques to manage team work and achieve team goals.</w:t>
            </w:r>
            <w:r>
              <w:rPr>
                <w:noProof/>
                <w:webHidden/>
              </w:rPr>
              <w:tab/>
            </w:r>
            <w:r>
              <w:rPr>
                <w:noProof/>
                <w:webHidden/>
              </w:rPr>
              <w:fldChar w:fldCharType="begin"/>
            </w:r>
            <w:r>
              <w:rPr>
                <w:noProof/>
                <w:webHidden/>
              </w:rPr>
              <w:instrText xml:space="preserve"> PAGEREF _Toc458413857 \h </w:instrText>
            </w:r>
            <w:r>
              <w:rPr>
                <w:noProof/>
                <w:webHidden/>
              </w:rPr>
            </w:r>
            <w:r>
              <w:rPr>
                <w:noProof/>
                <w:webHidden/>
              </w:rPr>
              <w:fldChar w:fldCharType="separate"/>
            </w:r>
            <w:r>
              <w:rPr>
                <w:noProof/>
                <w:webHidden/>
              </w:rPr>
              <w:t>36</w:t>
            </w:r>
            <w:r>
              <w:rPr>
                <w:noProof/>
                <w:webHidden/>
              </w:rPr>
              <w:fldChar w:fldCharType="end"/>
            </w:r>
          </w:hyperlink>
        </w:p>
        <w:p w14:paraId="495F575A" w14:textId="77777777" w:rsidR="00313B05" w:rsidRDefault="00313B05">
          <w:pPr>
            <w:pStyle w:val="TOC1"/>
            <w:tabs>
              <w:tab w:val="right" w:leader="dot" w:pos="8828"/>
            </w:tabs>
            <w:rPr>
              <w:rFonts w:asciiTheme="minorHAnsi" w:hAnsiTheme="minorHAnsi"/>
              <w:noProof/>
              <w:sz w:val="22"/>
              <w:szCs w:val="22"/>
              <w:lang w:eastAsia="en-US"/>
            </w:rPr>
          </w:pPr>
          <w:hyperlink w:anchor="_Toc458413858" w:history="1">
            <w:r w:rsidRPr="00FC1C35">
              <w:rPr>
                <w:rStyle w:val="Hyperlink"/>
                <w:noProof/>
              </w:rPr>
              <w:t>Task 4</w:t>
            </w:r>
            <w:r>
              <w:rPr>
                <w:noProof/>
                <w:webHidden/>
              </w:rPr>
              <w:tab/>
            </w:r>
            <w:r>
              <w:rPr>
                <w:noProof/>
                <w:webHidden/>
              </w:rPr>
              <w:fldChar w:fldCharType="begin"/>
            </w:r>
            <w:r>
              <w:rPr>
                <w:noProof/>
                <w:webHidden/>
              </w:rPr>
              <w:instrText xml:space="preserve"> PAGEREF _Toc458413858 \h </w:instrText>
            </w:r>
            <w:r>
              <w:rPr>
                <w:noProof/>
                <w:webHidden/>
              </w:rPr>
            </w:r>
            <w:r>
              <w:rPr>
                <w:noProof/>
                <w:webHidden/>
              </w:rPr>
              <w:fldChar w:fldCharType="separate"/>
            </w:r>
            <w:r>
              <w:rPr>
                <w:noProof/>
                <w:webHidden/>
              </w:rPr>
              <w:t>37</w:t>
            </w:r>
            <w:r>
              <w:rPr>
                <w:noProof/>
                <w:webHidden/>
              </w:rPr>
              <w:fldChar w:fldCharType="end"/>
            </w:r>
          </w:hyperlink>
        </w:p>
        <w:p w14:paraId="69A6ED7C" w14:textId="77777777" w:rsidR="00313B05" w:rsidRDefault="00313B05">
          <w:pPr>
            <w:pStyle w:val="TOC2"/>
            <w:tabs>
              <w:tab w:val="right" w:leader="dot" w:pos="8828"/>
            </w:tabs>
            <w:rPr>
              <w:rFonts w:asciiTheme="minorHAnsi" w:hAnsiTheme="minorHAnsi"/>
              <w:noProof/>
              <w:sz w:val="22"/>
              <w:szCs w:val="22"/>
              <w:lang w:eastAsia="en-US"/>
            </w:rPr>
          </w:pPr>
          <w:hyperlink w:anchor="_Toc458413859" w:history="1">
            <w:r w:rsidRPr="00FC1C35">
              <w:rPr>
                <w:rStyle w:val="Hyperlink"/>
                <w:noProof/>
                <w:lang w:eastAsia="en-US"/>
              </w:rPr>
              <w:t>4.1</w:t>
            </w:r>
            <w:r w:rsidRPr="00FC1C35">
              <w:rPr>
                <w:rStyle w:val="Hyperlink"/>
                <w:noProof/>
              </w:rPr>
              <w:t xml:space="preserve"> Provide a review of different methods and tools used for problem solving.</w:t>
            </w:r>
            <w:r>
              <w:rPr>
                <w:noProof/>
                <w:webHidden/>
              </w:rPr>
              <w:tab/>
            </w:r>
            <w:r>
              <w:rPr>
                <w:noProof/>
                <w:webHidden/>
              </w:rPr>
              <w:fldChar w:fldCharType="begin"/>
            </w:r>
            <w:r>
              <w:rPr>
                <w:noProof/>
                <w:webHidden/>
              </w:rPr>
              <w:instrText xml:space="preserve"> PAGEREF _Toc458413859 \h </w:instrText>
            </w:r>
            <w:r>
              <w:rPr>
                <w:noProof/>
                <w:webHidden/>
              </w:rPr>
            </w:r>
            <w:r>
              <w:rPr>
                <w:noProof/>
                <w:webHidden/>
              </w:rPr>
              <w:fldChar w:fldCharType="separate"/>
            </w:r>
            <w:r>
              <w:rPr>
                <w:noProof/>
                <w:webHidden/>
              </w:rPr>
              <w:t>37</w:t>
            </w:r>
            <w:r>
              <w:rPr>
                <w:noProof/>
                <w:webHidden/>
              </w:rPr>
              <w:fldChar w:fldCharType="end"/>
            </w:r>
          </w:hyperlink>
        </w:p>
        <w:p w14:paraId="43F1AD6D" w14:textId="77777777" w:rsidR="00313B05" w:rsidRDefault="00313B05">
          <w:pPr>
            <w:pStyle w:val="TOC3"/>
            <w:tabs>
              <w:tab w:val="right" w:leader="dot" w:pos="8828"/>
            </w:tabs>
            <w:rPr>
              <w:rFonts w:asciiTheme="minorHAnsi" w:hAnsiTheme="minorHAnsi"/>
              <w:noProof/>
              <w:sz w:val="22"/>
              <w:szCs w:val="22"/>
              <w:lang w:eastAsia="en-US"/>
            </w:rPr>
          </w:pPr>
          <w:hyperlink w:anchor="_Toc458413860" w:history="1">
            <w:r w:rsidRPr="00FC1C35">
              <w:rPr>
                <w:rStyle w:val="Hyperlink"/>
                <w:noProof/>
              </w:rPr>
              <w:t>Problem in real project: G4 Computer Service</w:t>
            </w:r>
            <w:r>
              <w:rPr>
                <w:noProof/>
                <w:webHidden/>
              </w:rPr>
              <w:tab/>
            </w:r>
            <w:r>
              <w:rPr>
                <w:noProof/>
                <w:webHidden/>
              </w:rPr>
              <w:fldChar w:fldCharType="begin"/>
            </w:r>
            <w:r>
              <w:rPr>
                <w:noProof/>
                <w:webHidden/>
              </w:rPr>
              <w:instrText xml:space="preserve"> PAGEREF _Toc458413860 \h </w:instrText>
            </w:r>
            <w:r>
              <w:rPr>
                <w:noProof/>
                <w:webHidden/>
              </w:rPr>
            </w:r>
            <w:r>
              <w:rPr>
                <w:noProof/>
                <w:webHidden/>
              </w:rPr>
              <w:fldChar w:fldCharType="separate"/>
            </w:r>
            <w:r>
              <w:rPr>
                <w:noProof/>
                <w:webHidden/>
              </w:rPr>
              <w:t>39</w:t>
            </w:r>
            <w:r>
              <w:rPr>
                <w:noProof/>
                <w:webHidden/>
              </w:rPr>
              <w:fldChar w:fldCharType="end"/>
            </w:r>
          </w:hyperlink>
        </w:p>
        <w:p w14:paraId="29970059" w14:textId="77777777" w:rsidR="00313B05" w:rsidRDefault="00313B05">
          <w:pPr>
            <w:pStyle w:val="TOC2"/>
            <w:tabs>
              <w:tab w:val="right" w:leader="dot" w:pos="8828"/>
            </w:tabs>
            <w:rPr>
              <w:rFonts w:asciiTheme="minorHAnsi" w:hAnsiTheme="minorHAnsi"/>
              <w:noProof/>
              <w:sz w:val="22"/>
              <w:szCs w:val="22"/>
              <w:lang w:eastAsia="en-US"/>
            </w:rPr>
          </w:pPr>
          <w:hyperlink w:anchor="_Toc458413861" w:history="1">
            <w:r w:rsidRPr="00FC1C35">
              <w:rPr>
                <w:rStyle w:val="Hyperlink"/>
                <w:noProof/>
                <w:lang w:eastAsia="en-US"/>
              </w:rPr>
              <w:t>4.2 Solve Problem</w:t>
            </w:r>
            <w:r>
              <w:rPr>
                <w:noProof/>
                <w:webHidden/>
              </w:rPr>
              <w:tab/>
            </w:r>
            <w:r>
              <w:rPr>
                <w:noProof/>
                <w:webHidden/>
              </w:rPr>
              <w:fldChar w:fldCharType="begin"/>
            </w:r>
            <w:r>
              <w:rPr>
                <w:noProof/>
                <w:webHidden/>
              </w:rPr>
              <w:instrText xml:space="preserve"> PAGEREF _Toc458413861 \h </w:instrText>
            </w:r>
            <w:r>
              <w:rPr>
                <w:noProof/>
                <w:webHidden/>
              </w:rPr>
            </w:r>
            <w:r>
              <w:rPr>
                <w:noProof/>
                <w:webHidden/>
              </w:rPr>
              <w:fldChar w:fldCharType="separate"/>
            </w:r>
            <w:r>
              <w:rPr>
                <w:noProof/>
                <w:webHidden/>
              </w:rPr>
              <w:t>39</w:t>
            </w:r>
            <w:r>
              <w:rPr>
                <w:noProof/>
                <w:webHidden/>
              </w:rPr>
              <w:fldChar w:fldCharType="end"/>
            </w:r>
          </w:hyperlink>
        </w:p>
        <w:p w14:paraId="20F51054" w14:textId="77777777" w:rsidR="00313B05" w:rsidRDefault="00313B05">
          <w:pPr>
            <w:pStyle w:val="TOC2"/>
            <w:tabs>
              <w:tab w:val="right" w:leader="dot" w:pos="8828"/>
            </w:tabs>
            <w:rPr>
              <w:rFonts w:asciiTheme="minorHAnsi" w:hAnsiTheme="minorHAnsi"/>
              <w:noProof/>
              <w:sz w:val="22"/>
              <w:szCs w:val="22"/>
              <w:lang w:eastAsia="en-US"/>
            </w:rPr>
          </w:pPr>
          <w:hyperlink w:anchor="_Toc458413862" w:history="1">
            <w:r w:rsidRPr="00FC1C35">
              <w:rPr>
                <w:rStyle w:val="Hyperlink"/>
                <w:noProof/>
              </w:rPr>
              <w:t>4.3 Evaluate you can own problem sovling skill</w:t>
            </w:r>
            <w:r>
              <w:rPr>
                <w:noProof/>
                <w:webHidden/>
              </w:rPr>
              <w:tab/>
            </w:r>
            <w:r>
              <w:rPr>
                <w:noProof/>
                <w:webHidden/>
              </w:rPr>
              <w:fldChar w:fldCharType="begin"/>
            </w:r>
            <w:r>
              <w:rPr>
                <w:noProof/>
                <w:webHidden/>
              </w:rPr>
              <w:instrText xml:space="preserve"> PAGEREF _Toc458413862 \h </w:instrText>
            </w:r>
            <w:r>
              <w:rPr>
                <w:noProof/>
                <w:webHidden/>
              </w:rPr>
            </w:r>
            <w:r>
              <w:rPr>
                <w:noProof/>
                <w:webHidden/>
              </w:rPr>
              <w:fldChar w:fldCharType="separate"/>
            </w:r>
            <w:r>
              <w:rPr>
                <w:noProof/>
                <w:webHidden/>
              </w:rPr>
              <w:t>40</w:t>
            </w:r>
            <w:r>
              <w:rPr>
                <w:noProof/>
                <w:webHidden/>
              </w:rPr>
              <w:fldChar w:fldCharType="end"/>
            </w:r>
          </w:hyperlink>
        </w:p>
        <w:p w14:paraId="7480309E" w14:textId="77777777" w:rsidR="00313B05" w:rsidRDefault="00313B05">
          <w:pPr>
            <w:pStyle w:val="TOC1"/>
            <w:tabs>
              <w:tab w:val="right" w:leader="dot" w:pos="8828"/>
            </w:tabs>
            <w:rPr>
              <w:rFonts w:asciiTheme="minorHAnsi" w:hAnsiTheme="minorHAnsi"/>
              <w:noProof/>
              <w:sz w:val="22"/>
              <w:szCs w:val="22"/>
              <w:lang w:eastAsia="en-US"/>
            </w:rPr>
          </w:pPr>
          <w:hyperlink w:anchor="_Toc458413863" w:history="1">
            <w:r w:rsidRPr="00FC1C35">
              <w:rPr>
                <w:rStyle w:val="Hyperlink"/>
                <w:noProof/>
              </w:rPr>
              <w:t>Reference</w:t>
            </w:r>
            <w:r>
              <w:rPr>
                <w:noProof/>
                <w:webHidden/>
              </w:rPr>
              <w:tab/>
            </w:r>
            <w:r>
              <w:rPr>
                <w:noProof/>
                <w:webHidden/>
              </w:rPr>
              <w:fldChar w:fldCharType="begin"/>
            </w:r>
            <w:r>
              <w:rPr>
                <w:noProof/>
                <w:webHidden/>
              </w:rPr>
              <w:instrText xml:space="preserve"> PAGEREF _Toc458413863 \h </w:instrText>
            </w:r>
            <w:r>
              <w:rPr>
                <w:noProof/>
                <w:webHidden/>
              </w:rPr>
            </w:r>
            <w:r>
              <w:rPr>
                <w:noProof/>
                <w:webHidden/>
              </w:rPr>
              <w:fldChar w:fldCharType="separate"/>
            </w:r>
            <w:r>
              <w:rPr>
                <w:noProof/>
                <w:webHidden/>
              </w:rPr>
              <w:t>42</w:t>
            </w:r>
            <w:r>
              <w:rPr>
                <w:noProof/>
                <w:webHidden/>
              </w:rPr>
              <w:fldChar w:fldCharType="end"/>
            </w:r>
          </w:hyperlink>
        </w:p>
        <w:p w14:paraId="5D40908F" w14:textId="69755914" w:rsidR="00F92506" w:rsidRDefault="00F92506">
          <w:r>
            <w:rPr>
              <w:b/>
              <w:bCs/>
              <w:noProof/>
            </w:rPr>
            <w:fldChar w:fldCharType="end"/>
          </w:r>
        </w:p>
      </w:sdtContent>
    </w:sdt>
    <w:p w14:paraId="4AB3A89B" w14:textId="77777777" w:rsidR="005B52D9" w:rsidRDefault="005B52D9">
      <w:pPr>
        <w:rPr>
          <w:caps/>
          <w:color w:val="FFFFFF" w:themeColor="background1"/>
          <w:spacing w:val="15"/>
          <w:sz w:val="22"/>
          <w:szCs w:val="22"/>
        </w:rPr>
      </w:pPr>
      <w:r>
        <w:br w:type="page"/>
      </w:r>
    </w:p>
    <w:p w14:paraId="2AEB5471" w14:textId="7D9B525D" w:rsidR="00A17136" w:rsidRDefault="00D705F3" w:rsidP="00A17136">
      <w:pPr>
        <w:pStyle w:val="Heading1"/>
      </w:pPr>
      <w:bookmarkStart w:id="1" w:name="_Toc458413842"/>
      <w:r>
        <w:lastRenderedPageBreak/>
        <w:t>Task 1</w:t>
      </w:r>
      <w:bookmarkEnd w:id="1"/>
    </w:p>
    <w:p w14:paraId="1B90CED6" w14:textId="61A40898" w:rsidR="00546B88" w:rsidRPr="00546B88" w:rsidRDefault="00546B88" w:rsidP="00546B88">
      <w:pPr>
        <w:pStyle w:val="Heading2"/>
      </w:pPr>
      <w:bookmarkStart w:id="2" w:name="_Toc458413843"/>
      <w:r>
        <w:t>1.1 CV</w:t>
      </w:r>
      <w:bookmarkEnd w:id="2"/>
    </w:p>
    <w:p w14:paraId="12AC336E" w14:textId="19EB8467" w:rsidR="002C77D7" w:rsidRDefault="00D659EA" w:rsidP="00D659EA">
      <w:pPr>
        <w:jc w:val="center"/>
        <w:rPr>
          <w:color w:val="FFFFFF" w:themeColor="background1"/>
          <w:spacing w:val="15"/>
          <w:sz w:val="22"/>
          <w:szCs w:val="22"/>
        </w:rPr>
      </w:pPr>
      <w:r>
        <w:rPr>
          <w:noProof/>
          <w:lang w:eastAsia="en-US"/>
        </w:rPr>
        <w:drawing>
          <wp:inline distT="0" distB="0" distL="0" distR="0" wp14:anchorId="1052B76B" wp14:editId="5619801D">
            <wp:extent cx="5364480" cy="4307205"/>
            <wp:effectExtent l="152400" t="152400" r="369570" b="3600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4480" cy="4307205"/>
                    </a:xfrm>
                    <a:prstGeom prst="rect">
                      <a:avLst/>
                    </a:prstGeom>
                    <a:ln>
                      <a:noFill/>
                    </a:ln>
                    <a:effectLst>
                      <a:outerShdw blurRad="292100" dist="139700" dir="2700000" algn="tl" rotWithShape="0">
                        <a:srgbClr val="333333">
                          <a:alpha val="65000"/>
                        </a:srgbClr>
                      </a:outerShdw>
                    </a:effectLst>
                  </pic:spPr>
                </pic:pic>
              </a:graphicData>
            </a:graphic>
          </wp:inline>
        </w:drawing>
      </w:r>
    </w:p>
    <w:p w14:paraId="46DDAF81" w14:textId="77777777" w:rsidR="00A72399" w:rsidRDefault="00A72399" w:rsidP="00D659EA">
      <w:pPr>
        <w:jc w:val="center"/>
        <w:rPr>
          <w:color w:val="FFFFFF" w:themeColor="background1"/>
          <w:spacing w:val="15"/>
          <w:sz w:val="22"/>
          <w:szCs w:val="22"/>
        </w:rPr>
      </w:pPr>
    </w:p>
    <w:p w14:paraId="41A2D320" w14:textId="77777777" w:rsidR="00A72399" w:rsidRDefault="00A72399" w:rsidP="00D659EA">
      <w:pPr>
        <w:jc w:val="center"/>
        <w:rPr>
          <w:color w:val="FFFFFF" w:themeColor="background1"/>
          <w:spacing w:val="15"/>
          <w:sz w:val="22"/>
          <w:szCs w:val="22"/>
        </w:rPr>
      </w:pPr>
    </w:p>
    <w:p w14:paraId="1E8A39F6" w14:textId="77777777" w:rsidR="00A72399" w:rsidRDefault="00A72399" w:rsidP="00D659EA">
      <w:pPr>
        <w:jc w:val="center"/>
        <w:rPr>
          <w:color w:val="FFFFFF" w:themeColor="background1"/>
          <w:spacing w:val="15"/>
          <w:sz w:val="22"/>
          <w:szCs w:val="22"/>
        </w:rPr>
      </w:pPr>
    </w:p>
    <w:p w14:paraId="37DE42D9" w14:textId="77777777" w:rsidR="00A72399" w:rsidRDefault="00A72399" w:rsidP="00D659EA">
      <w:pPr>
        <w:jc w:val="center"/>
        <w:rPr>
          <w:color w:val="FFFFFF" w:themeColor="background1"/>
          <w:spacing w:val="15"/>
          <w:sz w:val="22"/>
          <w:szCs w:val="22"/>
        </w:rPr>
      </w:pPr>
    </w:p>
    <w:p w14:paraId="4130D0B5" w14:textId="77777777" w:rsidR="00A72399" w:rsidRDefault="00A72399" w:rsidP="00D659EA">
      <w:pPr>
        <w:jc w:val="center"/>
        <w:rPr>
          <w:color w:val="FFFFFF" w:themeColor="background1"/>
          <w:spacing w:val="15"/>
          <w:sz w:val="22"/>
          <w:szCs w:val="22"/>
        </w:rPr>
      </w:pPr>
    </w:p>
    <w:p w14:paraId="08C39549" w14:textId="77777777" w:rsidR="00A72399" w:rsidRDefault="00A72399" w:rsidP="00D659EA">
      <w:pPr>
        <w:jc w:val="center"/>
        <w:rPr>
          <w:color w:val="FFFFFF" w:themeColor="background1"/>
          <w:spacing w:val="15"/>
          <w:sz w:val="22"/>
          <w:szCs w:val="22"/>
        </w:rPr>
      </w:pPr>
    </w:p>
    <w:p w14:paraId="772035D7" w14:textId="05D182B6" w:rsidR="00546B88" w:rsidRDefault="00546B88" w:rsidP="00546B88">
      <w:pPr>
        <w:pStyle w:val="Heading2"/>
      </w:pPr>
      <w:bookmarkStart w:id="3" w:name="_Toc458413844"/>
      <w:r>
        <w:lastRenderedPageBreak/>
        <w:t>1.2 SWOT</w:t>
      </w:r>
      <w:bookmarkEnd w:id="3"/>
    </w:p>
    <w:p w14:paraId="516E1AE4" w14:textId="06C33F5D" w:rsidR="00546B88" w:rsidRDefault="00974ADA" w:rsidP="00546B88">
      <w:r>
        <w:rPr>
          <w:noProof/>
          <w:lang w:eastAsia="en-US"/>
        </w:rPr>
        <w:drawing>
          <wp:inline distT="0" distB="0" distL="0" distR="0" wp14:anchorId="0B62915B" wp14:editId="16A56303">
            <wp:extent cx="5612130" cy="570293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5702935"/>
                    </a:xfrm>
                    <a:prstGeom prst="rect">
                      <a:avLst/>
                    </a:prstGeom>
                  </pic:spPr>
                </pic:pic>
              </a:graphicData>
            </a:graphic>
          </wp:inline>
        </w:drawing>
      </w:r>
    </w:p>
    <w:p w14:paraId="6B0000BE" w14:textId="77777777" w:rsidR="004660CC" w:rsidRDefault="004660CC" w:rsidP="00546B88"/>
    <w:p w14:paraId="7A2961B2" w14:textId="77777777" w:rsidR="004660CC" w:rsidRDefault="004660CC" w:rsidP="00546B88"/>
    <w:p w14:paraId="2095E06D" w14:textId="77777777" w:rsidR="004660CC" w:rsidRDefault="004660CC" w:rsidP="00546B88"/>
    <w:p w14:paraId="30CF8BB1" w14:textId="77777777" w:rsidR="004660CC" w:rsidRDefault="004660CC" w:rsidP="00546B88"/>
    <w:p w14:paraId="252ED3D4" w14:textId="77777777" w:rsidR="004660CC" w:rsidRPr="00546B88" w:rsidRDefault="004660CC" w:rsidP="00546B88"/>
    <w:p w14:paraId="0230EF31" w14:textId="10812D48" w:rsidR="004660CC" w:rsidRDefault="00546B88" w:rsidP="004660CC">
      <w:pPr>
        <w:pStyle w:val="Heading2"/>
      </w:pPr>
      <w:bookmarkStart w:id="4" w:name="_Toc458413845"/>
      <w:r>
        <w:t xml:space="preserve">1.3 </w:t>
      </w:r>
      <w:r w:rsidR="00007B54">
        <w:t>Personal and professional</w:t>
      </w:r>
      <w:r w:rsidR="00007B54" w:rsidRPr="00007B54">
        <w:t xml:space="preserve"> </w:t>
      </w:r>
      <w:r w:rsidR="00E84016" w:rsidRPr="00E84016">
        <w:t>developmental plan</w:t>
      </w:r>
      <w:bookmarkEnd w:id="4"/>
    </w:p>
    <w:p w14:paraId="2A54D5A9" w14:textId="77777777" w:rsidR="004660CC" w:rsidRPr="003C49CE" w:rsidRDefault="004660CC" w:rsidP="003C49CE"/>
    <w:tbl>
      <w:tblPr>
        <w:tblStyle w:val="TableGrid"/>
        <w:tblW w:w="0" w:type="auto"/>
        <w:tblLook w:val="04A0" w:firstRow="1" w:lastRow="0" w:firstColumn="1" w:lastColumn="0" w:noHBand="0" w:noVBand="1"/>
      </w:tblPr>
      <w:tblGrid>
        <w:gridCol w:w="1485"/>
        <w:gridCol w:w="914"/>
        <w:gridCol w:w="1926"/>
        <w:gridCol w:w="1758"/>
        <w:gridCol w:w="1518"/>
        <w:gridCol w:w="1227"/>
      </w:tblGrid>
      <w:tr w:rsidR="005F4C16" w14:paraId="0945D005" w14:textId="77777777" w:rsidTr="005F4C16">
        <w:tc>
          <w:tcPr>
            <w:tcW w:w="1485" w:type="dxa"/>
          </w:tcPr>
          <w:p w14:paraId="56BB93F4" w14:textId="3D7E7C05" w:rsidR="003C49CE" w:rsidRPr="00DC4BF3" w:rsidRDefault="003C49CE" w:rsidP="003C49CE">
            <w:pPr>
              <w:rPr>
                <w:b/>
              </w:rPr>
            </w:pPr>
            <w:r w:rsidRPr="00DC4BF3">
              <w:rPr>
                <w:b/>
              </w:rPr>
              <w:t>Development objective</w:t>
            </w:r>
          </w:p>
        </w:tc>
        <w:tc>
          <w:tcPr>
            <w:tcW w:w="914" w:type="dxa"/>
          </w:tcPr>
          <w:p w14:paraId="7527E08A" w14:textId="38689C5D" w:rsidR="003C49CE" w:rsidRPr="00DC4BF3" w:rsidRDefault="003C49CE" w:rsidP="003C49CE">
            <w:pPr>
              <w:rPr>
                <w:b/>
              </w:rPr>
            </w:pPr>
            <w:r w:rsidRPr="00DC4BF3">
              <w:rPr>
                <w:b/>
              </w:rPr>
              <w:t>Priority</w:t>
            </w:r>
          </w:p>
        </w:tc>
        <w:tc>
          <w:tcPr>
            <w:tcW w:w="1926" w:type="dxa"/>
          </w:tcPr>
          <w:p w14:paraId="15DDF35D" w14:textId="20437FBE" w:rsidR="003C49CE" w:rsidRPr="00DC4BF3" w:rsidRDefault="003C49CE" w:rsidP="003C49CE">
            <w:pPr>
              <w:rPr>
                <w:b/>
              </w:rPr>
            </w:pPr>
            <w:r w:rsidRPr="00DC4BF3">
              <w:rPr>
                <w:b/>
              </w:rPr>
              <w:t>Specific actions</w:t>
            </w:r>
          </w:p>
        </w:tc>
        <w:tc>
          <w:tcPr>
            <w:tcW w:w="1758" w:type="dxa"/>
          </w:tcPr>
          <w:p w14:paraId="7ECDF98B" w14:textId="58885B56" w:rsidR="003C49CE" w:rsidRPr="00DC4BF3" w:rsidRDefault="003C49CE" w:rsidP="003C49CE">
            <w:pPr>
              <w:rPr>
                <w:b/>
              </w:rPr>
            </w:pPr>
            <w:r w:rsidRPr="00DC4BF3">
              <w:rPr>
                <w:b/>
              </w:rPr>
              <w:t xml:space="preserve">Support required </w:t>
            </w:r>
          </w:p>
        </w:tc>
        <w:tc>
          <w:tcPr>
            <w:tcW w:w="1518" w:type="dxa"/>
          </w:tcPr>
          <w:p w14:paraId="3EEB43A1" w14:textId="0224DEBE" w:rsidR="003C49CE" w:rsidRPr="00DC4BF3" w:rsidRDefault="003C49CE" w:rsidP="003C49CE">
            <w:pPr>
              <w:rPr>
                <w:b/>
              </w:rPr>
            </w:pPr>
            <w:r w:rsidRPr="00DC4BF3">
              <w:rPr>
                <w:b/>
              </w:rPr>
              <w:t>How I will know when I have achieved the objective</w:t>
            </w:r>
          </w:p>
        </w:tc>
        <w:tc>
          <w:tcPr>
            <w:tcW w:w="1227" w:type="dxa"/>
          </w:tcPr>
          <w:p w14:paraId="628E5453" w14:textId="1E8C4924" w:rsidR="003C49CE" w:rsidRPr="00DC4BF3" w:rsidRDefault="003C49CE" w:rsidP="003C49CE">
            <w:pPr>
              <w:rPr>
                <w:b/>
              </w:rPr>
            </w:pPr>
            <w:r w:rsidRPr="00DC4BF3">
              <w:rPr>
                <w:b/>
              </w:rPr>
              <w:t>Target date of achieving my objectives</w:t>
            </w:r>
          </w:p>
        </w:tc>
      </w:tr>
      <w:tr w:rsidR="005F4C16" w14:paraId="422F025E" w14:textId="77777777" w:rsidTr="005F4C16">
        <w:tc>
          <w:tcPr>
            <w:tcW w:w="1485" w:type="dxa"/>
          </w:tcPr>
          <w:p w14:paraId="5649F774" w14:textId="2BF3315F" w:rsidR="003C49CE" w:rsidRDefault="00360EAB" w:rsidP="001A7C10">
            <w:r>
              <w:t xml:space="preserve">To gain </w:t>
            </w:r>
            <w:r w:rsidR="008C63C4">
              <w:t xml:space="preserve">confidence in talking to </w:t>
            </w:r>
            <w:r w:rsidR="001A7C10">
              <w:t xml:space="preserve">group </w:t>
            </w:r>
            <w:r w:rsidR="002412CE">
              <w:t>about my work</w:t>
            </w:r>
          </w:p>
        </w:tc>
        <w:tc>
          <w:tcPr>
            <w:tcW w:w="914" w:type="dxa"/>
          </w:tcPr>
          <w:p w14:paraId="6EA6FA59" w14:textId="18151CF5" w:rsidR="003C49CE" w:rsidRDefault="002412CE" w:rsidP="003C49CE">
            <w:r>
              <w:t>High</w:t>
            </w:r>
          </w:p>
        </w:tc>
        <w:tc>
          <w:tcPr>
            <w:tcW w:w="1926" w:type="dxa"/>
          </w:tcPr>
          <w:p w14:paraId="16DF270A" w14:textId="7D04A995" w:rsidR="003C49CE" w:rsidRDefault="002412CE" w:rsidP="003C49CE">
            <w:r>
              <w:t>Practice</w:t>
            </w:r>
          </w:p>
        </w:tc>
        <w:tc>
          <w:tcPr>
            <w:tcW w:w="1758" w:type="dxa"/>
          </w:tcPr>
          <w:p w14:paraId="09E9641B" w14:textId="70931F82" w:rsidR="003C49CE" w:rsidRDefault="002412CE" w:rsidP="002412CE">
            <w:r>
              <w:t xml:space="preserve">Presenting the report allows us </w:t>
            </w:r>
            <w:r w:rsidRPr="002412CE">
              <w:t>talk about our work</w:t>
            </w:r>
          </w:p>
        </w:tc>
        <w:tc>
          <w:tcPr>
            <w:tcW w:w="1518" w:type="dxa"/>
          </w:tcPr>
          <w:p w14:paraId="59B21F7F" w14:textId="1EB29FA0" w:rsidR="003C49CE" w:rsidRDefault="008C63C4" w:rsidP="003C49CE">
            <w:proofErr w:type="spellStart"/>
            <w:r>
              <w:t>Posutuve</w:t>
            </w:r>
            <w:proofErr w:type="spellEnd"/>
            <w:r>
              <w:t xml:space="preserve"> responses from others  after presenting</w:t>
            </w:r>
          </w:p>
        </w:tc>
        <w:tc>
          <w:tcPr>
            <w:tcW w:w="1227" w:type="dxa"/>
          </w:tcPr>
          <w:p w14:paraId="216F341D" w14:textId="2769EC9B" w:rsidR="003C49CE" w:rsidRDefault="00DD28A0" w:rsidP="003C49CE">
            <w:r>
              <w:t>October 2016</w:t>
            </w:r>
          </w:p>
        </w:tc>
      </w:tr>
      <w:tr w:rsidR="005F4C16" w14:paraId="26E4E1E6" w14:textId="77777777" w:rsidTr="005F4C16">
        <w:tc>
          <w:tcPr>
            <w:tcW w:w="1485" w:type="dxa"/>
          </w:tcPr>
          <w:p w14:paraId="47052AC7" w14:textId="41D10B9C" w:rsidR="003C49CE" w:rsidRDefault="008C63C4" w:rsidP="003C49CE">
            <w:r>
              <w:t>Time management skills</w:t>
            </w:r>
          </w:p>
        </w:tc>
        <w:tc>
          <w:tcPr>
            <w:tcW w:w="914" w:type="dxa"/>
          </w:tcPr>
          <w:p w14:paraId="2C46FE9E" w14:textId="0BB7267C" w:rsidR="003C49CE" w:rsidRDefault="008C63C4" w:rsidP="003C49CE">
            <w:r>
              <w:t>High</w:t>
            </w:r>
          </w:p>
        </w:tc>
        <w:tc>
          <w:tcPr>
            <w:tcW w:w="1926" w:type="dxa"/>
          </w:tcPr>
          <w:p w14:paraId="3AA2C393" w14:textId="316DE2D1" w:rsidR="003C49CE" w:rsidRDefault="008C63C4" w:rsidP="003C49CE">
            <w:r>
              <w:t>Using diary to managing my time to make sure tasks are completed at the best capability</w:t>
            </w:r>
          </w:p>
        </w:tc>
        <w:tc>
          <w:tcPr>
            <w:tcW w:w="1758" w:type="dxa"/>
          </w:tcPr>
          <w:p w14:paraId="11359F85" w14:textId="140CB7DA" w:rsidR="003C49CE" w:rsidRDefault="008C63C4" w:rsidP="003C49CE">
            <w:r>
              <w:t xml:space="preserve">A diary to keep all tasks and dates </w:t>
            </w:r>
            <w:proofErr w:type="spellStart"/>
            <w:r>
              <w:t>organised</w:t>
            </w:r>
            <w:proofErr w:type="spellEnd"/>
            <w:r>
              <w:t xml:space="preserve"> so you don’t forget also a calendar</w:t>
            </w:r>
          </w:p>
        </w:tc>
        <w:tc>
          <w:tcPr>
            <w:tcW w:w="1518" w:type="dxa"/>
          </w:tcPr>
          <w:p w14:paraId="51355EDF" w14:textId="46F5F000" w:rsidR="003C49CE" w:rsidRDefault="008C63C4" w:rsidP="003C49CE">
            <w:r>
              <w:t>By accomplishing a number of things within the same time scale as reaching to accomplish other tasks or goals</w:t>
            </w:r>
          </w:p>
        </w:tc>
        <w:tc>
          <w:tcPr>
            <w:tcW w:w="1227" w:type="dxa"/>
          </w:tcPr>
          <w:p w14:paraId="07857BA3" w14:textId="1BA0397E" w:rsidR="003C49CE" w:rsidRDefault="00DD28A0" w:rsidP="003C49CE">
            <w:r>
              <w:t>August 2016</w:t>
            </w:r>
          </w:p>
        </w:tc>
      </w:tr>
      <w:tr w:rsidR="005F4C16" w14:paraId="74BACE05" w14:textId="77777777" w:rsidTr="005F4C16">
        <w:tc>
          <w:tcPr>
            <w:tcW w:w="1485" w:type="dxa"/>
          </w:tcPr>
          <w:p w14:paraId="35BB0B8C" w14:textId="5131603F" w:rsidR="003C49CE" w:rsidRDefault="008C63C4" w:rsidP="008C63C4">
            <w:r>
              <w:t>Problem solving skills</w:t>
            </w:r>
          </w:p>
        </w:tc>
        <w:tc>
          <w:tcPr>
            <w:tcW w:w="914" w:type="dxa"/>
          </w:tcPr>
          <w:p w14:paraId="63B6CF47" w14:textId="6E4628DA" w:rsidR="003C49CE" w:rsidRDefault="008C63C4" w:rsidP="003C49CE">
            <w:r>
              <w:t>High</w:t>
            </w:r>
          </w:p>
        </w:tc>
        <w:tc>
          <w:tcPr>
            <w:tcW w:w="1926" w:type="dxa"/>
          </w:tcPr>
          <w:p w14:paraId="773AB354" w14:textId="35EB619E" w:rsidR="003C49CE" w:rsidRDefault="008C63C4" w:rsidP="008C63C4">
            <w:r>
              <w:t xml:space="preserve">Define task </w:t>
            </w:r>
            <w:proofErr w:type="spellStart"/>
            <w:r>
              <w:t>clearly,understand</w:t>
            </w:r>
            <w:proofErr w:type="spellEnd"/>
            <w:r>
              <w:t xml:space="preserve"> what is required to complete that task and develop</w:t>
            </w:r>
            <w:r w:rsidR="005F4C16">
              <w:t xml:space="preserve"> </w:t>
            </w:r>
            <w:proofErr w:type="spellStart"/>
            <w:r w:rsidR="005F4C16">
              <w:t>a</w:t>
            </w:r>
            <w:proofErr w:type="spellEnd"/>
            <w:r w:rsidR="005F4C16">
              <w:t xml:space="preserve"> action plan</w:t>
            </w:r>
          </w:p>
        </w:tc>
        <w:tc>
          <w:tcPr>
            <w:tcW w:w="1758" w:type="dxa"/>
          </w:tcPr>
          <w:p w14:paraId="21FE83DF" w14:textId="765D13B8" w:rsidR="003C49CE" w:rsidRDefault="008C63C4" w:rsidP="003C49CE">
            <w:r>
              <w:t>Asking leader/employer to monitor my performance</w:t>
            </w:r>
          </w:p>
        </w:tc>
        <w:tc>
          <w:tcPr>
            <w:tcW w:w="1518" w:type="dxa"/>
          </w:tcPr>
          <w:p w14:paraId="3C15BA49" w14:textId="6BCA6C08" w:rsidR="003C49CE" w:rsidRDefault="008C63C4" w:rsidP="003C49CE">
            <w:r>
              <w:t>Evaluate my performance see how well I achieved my goal</w:t>
            </w:r>
          </w:p>
        </w:tc>
        <w:tc>
          <w:tcPr>
            <w:tcW w:w="1227" w:type="dxa"/>
          </w:tcPr>
          <w:p w14:paraId="289845CF" w14:textId="220CB780" w:rsidR="003C49CE" w:rsidRDefault="005F4C16" w:rsidP="003C49CE">
            <w:r>
              <w:t>September 2016</w:t>
            </w:r>
          </w:p>
        </w:tc>
      </w:tr>
    </w:tbl>
    <w:p w14:paraId="77075C68" w14:textId="77777777" w:rsidR="003C49CE" w:rsidRPr="003C49CE" w:rsidRDefault="003C49CE" w:rsidP="003C49CE"/>
    <w:p w14:paraId="54081C75" w14:textId="3CFBA56D" w:rsidR="00546B88" w:rsidRDefault="00546B88" w:rsidP="00546B88">
      <w:pPr>
        <w:pStyle w:val="Heading2"/>
      </w:pPr>
      <w:bookmarkStart w:id="5" w:name="_Toc458413846"/>
      <w:r>
        <w:lastRenderedPageBreak/>
        <w:t xml:space="preserve">1.4 </w:t>
      </w:r>
      <w:r w:rsidR="007B28BE" w:rsidRPr="007B28BE">
        <w:t>Evaluate</w:t>
      </w:r>
      <w:bookmarkEnd w:id="5"/>
    </w:p>
    <w:p w14:paraId="50468B33" w14:textId="77777777" w:rsidR="00A72399" w:rsidRDefault="00A72399" w:rsidP="00DD28A0"/>
    <w:p w14:paraId="16405196" w14:textId="3629E649" w:rsidR="00DD28A0" w:rsidRPr="00DD28A0" w:rsidRDefault="00DD28A0" w:rsidP="00DD28A0">
      <w:r>
        <w:t xml:space="preserve">Activity: </w:t>
      </w:r>
      <w:r w:rsidR="005D02A7">
        <w:t>Learn</w:t>
      </w:r>
      <w:r>
        <w:t xml:space="preserve"> how to </w:t>
      </w:r>
      <w:r w:rsidR="001A7C10" w:rsidRPr="001A7C10">
        <w:t xml:space="preserve">gain confidence in talking to </w:t>
      </w:r>
      <w:r w:rsidR="001A7C10">
        <w:t xml:space="preserve">group </w:t>
      </w:r>
      <w:r w:rsidR="001A7C10" w:rsidRPr="001A7C10">
        <w:t>about my work</w:t>
      </w:r>
      <w:r>
        <w:t>.</w:t>
      </w:r>
    </w:p>
    <w:tbl>
      <w:tblPr>
        <w:tblStyle w:val="TableGrid"/>
        <w:tblW w:w="0" w:type="auto"/>
        <w:tblLook w:val="04A0" w:firstRow="1" w:lastRow="0" w:firstColumn="1" w:lastColumn="0" w:noHBand="0" w:noVBand="1"/>
      </w:tblPr>
      <w:tblGrid>
        <w:gridCol w:w="421"/>
        <w:gridCol w:w="2551"/>
        <w:gridCol w:w="5856"/>
      </w:tblGrid>
      <w:tr w:rsidR="00DD28A0" w14:paraId="275BD4F9" w14:textId="77777777" w:rsidTr="00DD28A0">
        <w:tc>
          <w:tcPr>
            <w:tcW w:w="421" w:type="dxa"/>
          </w:tcPr>
          <w:p w14:paraId="750602F7" w14:textId="78640F62" w:rsidR="00DD28A0" w:rsidRDefault="00C53B6C" w:rsidP="00EF60D6">
            <w:r>
              <w:t>1</w:t>
            </w:r>
          </w:p>
        </w:tc>
        <w:tc>
          <w:tcPr>
            <w:tcW w:w="2551" w:type="dxa"/>
          </w:tcPr>
          <w:p w14:paraId="02ACA656" w14:textId="7FD0F19C" w:rsidR="00DD28A0" w:rsidRDefault="00DD28A0" w:rsidP="00EF60D6">
            <w:proofErr w:type="spellStart"/>
            <w:r>
              <w:t>Summarise</w:t>
            </w:r>
            <w:proofErr w:type="spellEnd"/>
            <w:r>
              <w:t xml:space="preserve"> the feedback</w:t>
            </w:r>
          </w:p>
        </w:tc>
        <w:tc>
          <w:tcPr>
            <w:tcW w:w="5856" w:type="dxa"/>
          </w:tcPr>
          <w:p w14:paraId="3475D43C" w14:textId="62723A4C" w:rsidR="00DD28A0" w:rsidRDefault="005D02A7" w:rsidP="00EF60D6">
            <w:proofErr w:type="spellStart"/>
            <w:r>
              <w:t>Mr.Tung</w:t>
            </w:r>
            <w:proofErr w:type="spellEnd"/>
            <w:r>
              <w:t xml:space="preserve"> told me that I had needed to prepare that </w:t>
            </w:r>
            <w:r w:rsidRPr="005D02A7">
              <w:t>know what you are going to</w:t>
            </w:r>
            <w:r w:rsidR="008E2F56">
              <w:t xml:space="preserve"> say and why you want to say it</w:t>
            </w:r>
            <w:r w:rsidR="00A6674F">
              <w:t>.</w:t>
            </w:r>
          </w:p>
        </w:tc>
      </w:tr>
      <w:tr w:rsidR="00DD28A0" w14:paraId="6C2A822E" w14:textId="77777777" w:rsidTr="00DD28A0">
        <w:tc>
          <w:tcPr>
            <w:tcW w:w="421" w:type="dxa"/>
          </w:tcPr>
          <w:p w14:paraId="09061067" w14:textId="24CEC211" w:rsidR="00DD28A0" w:rsidRDefault="00C53B6C" w:rsidP="00EF60D6">
            <w:r>
              <w:t>2</w:t>
            </w:r>
          </w:p>
        </w:tc>
        <w:tc>
          <w:tcPr>
            <w:tcW w:w="2551" w:type="dxa"/>
          </w:tcPr>
          <w:p w14:paraId="48AFFEE2" w14:textId="0DD1D992" w:rsidR="00DD28A0" w:rsidRDefault="00DD28A0" w:rsidP="00EF60D6">
            <w:r>
              <w:t>How effective was the development method?</w:t>
            </w:r>
          </w:p>
        </w:tc>
        <w:tc>
          <w:tcPr>
            <w:tcW w:w="5856" w:type="dxa"/>
          </w:tcPr>
          <w:p w14:paraId="22D1F82C" w14:textId="71A50308" w:rsidR="00DD28A0" w:rsidRDefault="00C53B6C" w:rsidP="00EF60D6">
            <w:r>
              <w:t xml:space="preserve">By the end of </w:t>
            </w:r>
            <w:r w:rsidR="00A6674F">
              <w:t xml:space="preserve">October </w:t>
            </w:r>
            <w:r>
              <w:t xml:space="preserve">I was able to </w:t>
            </w:r>
            <w:r w:rsidRPr="005D02A7">
              <w:t xml:space="preserve">build confidence in </w:t>
            </w:r>
            <w:r>
              <w:t>talking</w:t>
            </w:r>
            <w:r w:rsidRPr="005D02A7">
              <w:t xml:space="preserve"> to people</w:t>
            </w:r>
            <w:r w:rsidR="00A6674F">
              <w:t>.</w:t>
            </w:r>
          </w:p>
        </w:tc>
      </w:tr>
      <w:tr w:rsidR="00DD28A0" w14:paraId="544CE952" w14:textId="77777777" w:rsidTr="00DD28A0">
        <w:tc>
          <w:tcPr>
            <w:tcW w:w="421" w:type="dxa"/>
          </w:tcPr>
          <w:p w14:paraId="35D10284" w14:textId="012BF8B5" w:rsidR="00DD28A0" w:rsidRDefault="00C53B6C" w:rsidP="00EF60D6">
            <w:r>
              <w:t>3</w:t>
            </w:r>
          </w:p>
        </w:tc>
        <w:tc>
          <w:tcPr>
            <w:tcW w:w="2551" w:type="dxa"/>
          </w:tcPr>
          <w:p w14:paraId="2E5A59B2" w14:textId="6101D943" w:rsidR="00DD28A0" w:rsidRDefault="00DD28A0" w:rsidP="00DD28A0">
            <w:r>
              <w:t>Review your activity</w:t>
            </w:r>
          </w:p>
        </w:tc>
        <w:tc>
          <w:tcPr>
            <w:tcW w:w="5856" w:type="dxa"/>
          </w:tcPr>
          <w:p w14:paraId="5B2FD00A" w14:textId="236B97A3" w:rsidR="00DD28A0" w:rsidRDefault="00C53B6C" w:rsidP="005D02A7">
            <w:r>
              <w:t xml:space="preserve">The activity went as planned but I didn’t know how to connect with my </w:t>
            </w:r>
            <w:proofErr w:type="spellStart"/>
            <w:r>
              <w:t>audience.I</w:t>
            </w:r>
            <w:proofErr w:type="spellEnd"/>
            <w:r>
              <w:t xml:space="preserve"> should look them in the eye as you speak to them, one person at a time</w:t>
            </w:r>
            <w:r w:rsidR="00A6674F">
              <w:t>.</w:t>
            </w:r>
          </w:p>
        </w:tc>
      </w:tr>
      <w:tr w:rsidR="00DD28A0" w14:paraId="1B6CEAC0" w14:textId="77777777" w:rsidTr="00DD28A0">
        <w:tc>
          <w:tcPr>
            <w:tcW w:w="421" w:type="dxa"/>
          </w:tcPr>
          <w:p w14:paraId="259FD8E4" w14:textId="4D06D663" w:rsidR="00DD28A0" w:rsidRDefault="00C53B6C" w:rsidP="00EF60D6">
            <w:r>
              <w:t>4</w:t>
            </w:r>
          </w:p>
        </w:tc>
        <w:tc>
          <w:tcPr>
            <w:tcW w:w="2551" w:type="dxa"/>
          </w:tcPr>
          <w:p w14:paraId="00505E1A" w14:textId="11407AEC" w:rsidR="00DD28A0" w:rsidRDefault="00DD28A0" w:rsidP="00EF60D6">
            <w:r>
              <w:t>What can you do better</w:t>
            </w:r>
            <w:r w:rsidR="00C53B6C">
              <w:t xml:space="preserve">  as a result of the development</w:t>
            </w:r>
          </w:p>
        </w:tc>
        <w:tc>
          <w:tcPr>
            <w:tcW w:w="5856" w:type="dxa"/>
          </w:tcPr>
          <w:p w14:paraId="3171F432" w14:textId="7BB1F40F" w:rsidR="00C53B6C" w:rsidRDefault="00C53B6C" w:rsidP="00C53B6C">
            <w:r>
              <w:t>I understand my</w:t>
            </w:r>
            <w:r w:rsidRPr="00C53B6C">
              <w:t xml:space="preserve"> lack of self-confidence</w:t>
            </w:r>
          </w:p>
          <w:p w14:paraId="537B676B" w14:textId="77777777" w:rsidR="00C53B6C" w:rsidRDefault="00C53B6C" w:rsidP="00C53B6C">
            <w:r>
              <w:t>I know how to prepare a talk</w:t>
            </w:r>
          </w:p>
          <w:p w14:paraId="30C1BA34" w14:textId="07F16603" w:rsidR="00C53B6C" w:rsidRDefault="00C53B6C" w:rsidP="00C53B6C">
            <w:r>
              <w:t>I know how to breathe</w:t>
            </w:r>
          </w:p>
          <w:p w14:paraId="2636B28F" w14:textId="52DED83A" w:rsidR="00C53B6C" w:rsidRDefault="00C53B6C" w:rsidP="00C53B6C">
            <w:r>
              <w:t>I know how to a</w:t>
            </w:r>
            <w:r w:rsidRPr="00C53B6C">
              <w:t>ct confident</w:t>
            </w:r>
            <w:r>
              <w:t xml:space="preserve"> </w:t>
            </w:r>
          </w:p>
        </w:tc>
      </w:tr>
    </w:tbl>
    <w:p w14:paraId="67415429" w14:textId="77777777" w:rsidR="00A72399" w:rsidRDefault="00A72399" w:rsidP="00C53B6C"/>
    <w:p w14:paraId="3D57095B" w14:textId="77777777" w:rsidR="00A72399" w:rsidRDefault="00A72399" w:rsidP="00C53B6C"/>
    <w:p w14:paraId="4F0EBC21" w14:textId="77777777" w:rsidR="00A72399" w:rsidRDefault="00A72399" w:rsidP="00C53B6C"/>
    <w:p w14:paraId="03541030" w14:textId="77777777" w:rsidR="00A72399" w:rsidRDefault="00A72399" w:rsidP="00C53B6C"/>
    <w:p w14:paraId="4AFDBEE1" w14:textId="77777777" w:rsidR="00A72399" w:rsidRDefault="00A72399" w:rsidP="00C53B6C"/>
    <w:p w14:paraId="0390957C" w14:textId="77777777" w:rsidR="00A72399" w:rsidRDefault="00A72399" w:rsidP="00C53B6C"/>
    <w:p w14:paraId="5CC3750F" w14:textId="77777777" w:rsidR="00A72399" w:rsidRDefault="00A72399" w:rsidP="00C53B6C"/>
    <w:p w14:paraId="516EB76F" w14:textId="77777777" w:rsidR="00A72399" w:rsidRDefault="00A72399" w:rsidP="00C53B6C"/>
    <w:p w14:paraId="1F800840" w14:textId="77777777" w:rsidR="00A72399" w:rsidRDefault="00A72399" w:rsidP="00C53B6C"/>
    <w:p w14:paraId="0DC93A72" w14:textId="77777777" w:rsidR="00A72399" w:rsidRDefault="00A72399" w:rsidP="00C53B6C"/>
    <w:p w14:paraId="6044C40C" w14:textId="1F31DD97" w:rsidR="00C53B6C" w:rsidRPr="00DD28A0" w:rsidRDefault="00C53B6C" w:rsidP="00C53B6C">
      <w:r>
        <w:lastRenderedPageBreak/>
        <w:t>Activity: Learn how to</w:t>
      </w:r>
      <w:r w:rsidR="008E2F56">
        <w:t xml:space="preserve"> develop time management skills</w:t>
      </w:r>
      <w:r>
        <w:t>.</w:t>
      </w:r>
    </w:p>
    <w:tbl>
      <w:tblPr>
        <w:tblStyle w:val="TableGrid"/>
        <w:tblW w:w="0" w:type="auto"/>
        <w:tblLook w:val="04A0" w:firstRow="1" w:lastRow="0" w:firstColumn="1" w:lastColumn="0" w:noHBand="0" w:noVBand="1"/>
      </w:tblPr>
      <w:tblGrid>
        <w:gridCol w:w="421"/>
        <w:gridCol w:w="2551"/>
        <w:gridCol w:w="5856"/>
      </w:tblGrid>
      <w:tr w:rsidR="00C53B6C" w14:paraId="7D517E5B" w14:textId="77777777" w:rsidTr="00AE60CA">
        <w:tc>
          <w:tcPr>
            <w:tcW w:w="421" w:type="dxa"/>
          </w:tcPr>
          <w:p w14:paraId="4921EECE" w14:textId="77777777" w:rsidR="00C53B6C" w:rsidRDefault="00C53B6C" w:rsidP="00AE60CA">
            <w:r>
              <w:t>1</w:t>
            </w:r>
          </w:p>
        </w:tc>
        <w:tc>
          <w:tcPr>
            <w:tcW w:w="2551" w:type="dxa"/>
          </w:tcPr>
          <w:p w14:paraId="35D324A3" w14:textId="77777777" w:rsidR="00C53B6C" w:rsidRDefault="00C53B6C" w:rsidP="00AE60CA">
            <w:proofErr w:type="spellStart"/>
            <w:r>
              <w:t>Summarise</w:t>
            </w:r>
            <w:proofErr w:type="spellEnd"/>
            <w:r>
              <w:t xml:space="preserve"> the feedback</w:t>
            </w:r>
          </w:p>
        </w:tc>
        <w:tc>
          <w:tcPr>
            <w:tcW w:w="5856" w:type="dxa"/>
          </w:tcPr>
          <w:p w14:paraId="003145DA" w14:textId="66C4A164" w:rsidR="00C53B6C" w:rsidRDefault="00C53B6C" w:rsidP="00AE60CA">
            <w:r>
              <w:rPr>
                <w:rStyle w:val="ya-q-full-text"/>
              </w:rPr>
              <w:t>N/A</w:t>
            </w:r>
          </w:p>
        </w:tc>
      </w:tr>
      <w:tr w:rsidR="00C53B6C" w14:paraId="6732FD73" w14:textId="77777777" w:rsidTr="00AE60CA">
        <w:tc>
          <w:tcPr>
            <w:tcW w:w="421" w:type="dxa"/>
          </w:tcPr>
          <w:p w14:paraId="3A6951CF" w14:textId="77777777" w:rsidR="00C53B6C" w:rsidRDefault="00C53B6C" w:rsidP="00AE60CA">
            <w:r>
              <w:t>2</w:t>
            </w:r>
          </w:p>
        </w:tc>
        <w:tc>
          <w:tcPr>
            <w:tcW w:w="2551" w:type="dxa"/>
          </w:tcPr>
          <w:p w14:paraId="757457E0" w14:textId="77777777" w:rsidR="00C53B6C" w:rsidRDefault="00C53B6C" w:rsidP="00AE60CA">
            <w:r>
              <w:t>How effective was the development method?</w:t>
            </w:r>
          </w:p>
        </w:tc>
        <w:tc>
          <w:tcPr>
            <w:tcW w:w="5856" w:type="dxa"/>
          </w:tcPr>
          <w:p w14:paraId="0B5C18E0" w14:textId="7B521348" w:rsidR="00C53B6C" w:rsidRDefault="00C53B6C" w:rsidP="008E2F56">
            <w:r>
              <w:t xml:space="preserve">By the end of </w:t>
            </w:r>
            <w:r w:rsidR="00A6674F">
              <w:t xml:space="preserve">August </w:t>
            </w:r>
            <w:r>
              <w:t xml:space="preserve">I was able to </w:t>
            </w:r>
            <w:r w:rsidR="008E2F56">
              <w:t>learn and maintain good time management skills.</w:t>
            </w:r>
          </w:p>
        </w:tc>
      </w:tr>
      <w:tr w:rsidR="00C53B6C" w14:paraId="11F72DA1" w14:textId="77777777" w:rsidTr="00AE60CA">
        <w:tc>
          <w:tcPr>
            <w:tcW w:w="421" w:type="dxa"/>
          </w:tcPr>
          <w:p w14:paraId="2A3207D6" w14:textId="77777777" w:rsidR="00C53B6C" w:rsidRDefault="00C53B6C" w:rsidP="00AE60CA">
            <w:r>
              <w:t>3</w:t>
            </w:r>
          </w:p>
        </w:tc>
        <w:tc>
          <w:tcPr>
            <w:tcW w:w="2551" w:type="dxa"/>
          </w:tcPr>
          <w:p w14:paraId="5C635529" w14:textId="77777777" w:rsidR="00C53B6C" w:rsidRDefault="00C53B6C" w:rsidP="00AE60CA">
            <w:r>
              <w:t>Review your activity</w:t>
            </w:r>
          </w:p>
        </w:tc>
        <w:tc>
          <w:tcPr>
            <w:tcW w:w="5856" w:type="dxa"/>
          </w:tcPr>
          <w:p w14:paraId="69C6FD7A" w14:textId="5BD8B383" w:rsidR="00C53B6C" w:rsidRDefault="00C53B6C" w:rsidP="008E2F56">
            <w:r>
              <w:t>The activity went as planned</w:t>
            </w:r>
            <w:r w:rsidR="008E2F56">
              <w:t xml:space="preserve"> but I needed to stop multi-tasking because our minds work better when we are truly able to focus and concentrate on one </w:t>
            </w:r>
            <w:proofErr w:type="spellStart"/>
            <w:r w:rsidR="008E2F56">
              <w:t>thing.I</w:t>
            </w:r>
            <w:proofErr w:type="spellEnd"/>
            <w:r w:rsidR="008E2F56">
              <w:t xml:space="preserve"> should also r</w:t>
            </w:r>
            <w:r w:rsidR="008E2F56" w:rsidRPr="008E2F56">
              <w:t xml:space="preserve">eward </w:t>
            </w:r>
            <w:r w:rsidR="008E2F56">
              <w:t>my</w:t>
            </w:r>
            <w:r w:rsidR="008E2F56" w:rsidRPr="008E2F56">
              <w:t>self</w:t>
            </w:r>
            <w:r w:rsidR="008E2F56">
              <w:t xml:space="preserve"> when I accomplish the goal</w:t>
            </w:r>
            <w:r w:rsidR="00A6674F">
              <w:t>.</w:t>
            </w:r>
          </w:p>
        </w:tc>
      </w:tr>
      <w:tr w:rsidR="00C53B6C" w14:paraId="15563725" w14:textId="77777777" w:rsidTr="00AE60CA">
        <w:tc>
          <w:tcPr>
            <w:tcW w:w="421" w:type="dxa"/>
          </w:tcPr>
          <w:p w14:paraId="529E3A13" w14:textId="77777777" w:rsidR="00C53B6C" w:rsidRDefault="00C53B6C" w:rsidP="00AE60CA">
            <w:r>
              <w:t>4</w:t>
            </w:r>
          </w:p>
        </w:tc>
        <w:tc>
          <w:tcPr>
            <w:tcW w:w="2551" w:type="dxa"/>
          </w:tcPr>
          <w:p w14:paraId="1B26DAC6" w14:textId="77777777" w:rsidR="00C53B6C" w:rsidRDefault="00C53B6C" w:rsidP="00AE60CA">
            <w:r>
              <w:t>What can you do better  as a result of the development</w:t>
            </w:r>
          </w:p>
        </w:tc>
        <w:tc>
          <w:tcPr>
            <w:tcW w:w="5856" w:type="dxa"/>
          </w:tcPr>
          <w:p w14:paraId="6B24E7E8" w14:textId="136C652E" w:rsidR="00C53B6C" w:rsidRDefault="00C53B6C" w:rsidP="00AE60CA">
            <w:r>
              <w:t>I know how to make a list</w:t>
            </w:r>
          </w:p>
          <w:p w14:paraId="01E19EEE" w14:textId="59AA37A2" w:rsidR="00C53B6C" w:rsidRDefault="00C53B6C" w:rsidP="00AE60CA">
            <w:r>
              <w:t>I know how to set deadlines</w:t>
            </w:r>
          </w:p>
          <w:p w14:paraId="02581507" w14:textId="77777777" w:rsidR="00C53B6C" w:rsidRDefault="00C53B6C" w:rsidP="00C53B6C">
            <w:r>
              <w:t>I understand why need to stop multi-tasking</w:t>
            </w:r>
          </w:p>
          <w:p w14:paraId="479AB673" w14:textId="0C633659" w:rsidR="008E2F56" w:rsidRDefault="008E2F56" w:rsidP="008E2F56">
            <w:r>
              <w:t>I know how to use my downtime</w:t>
            </w:r>
          </w:p>
        </w:tc>
      </w:tr>
    </w:tbl>
    <w:p w14:paraId="05412E65" w14:textId="0BC65AD3" w:rsidR="00C53B6C" w:rsidRPr="00DD28A0" w:rsidRDefault="00C53B6C" w:rsidP="00C53B6C">
      <w:r>
        <w:t>Activity: Learn how to</w:t>
      </w:r>
      <w:r w:rsidR="008E2F56">
        <w:t xml:space="preserve"> develop problem solving skills</w:t>
      </w:r>
      <w:r>
        <w:t>.</w:t>
      </w:r>
    </w:p>
    <w:tbl>
      <w:tblPr>
        <w:tblStyle w:val="TableGrid"/>
        <w:tblW w:w="0" w:type="auto"/>
        <w:tblLook w:val="04A0" w:firstRow="1" w:lastRow="0" w:firstColumn="1" w:lastColumn="0" w:noHBand="0" w:noVBand="1"/>
      </w:tblPr>
      <w:tblGrid>
        <w:gridCol w:w="421"/>
        <w:gridCol w:w="2551"/>
        <w:gridCol w:w="5856"/>
      </w:tblGrid>
      <w:tr w:rsidR="00C53B6C" w14:paraId="188B2BF2" w14:textId="77777777" w:rsidTr="00AE60CA">
        <w:tc>
          <w:tcPr>
            <w:tcW w:w="421" w:type="dxa"/>
          </w:tcPr>
          <w:p w14:paraId="309D7EAE" w14:textId="77777777" w:rsidR="00C53B6C" w:rsidRDefault="00C53B6C" w:rsidP="00AE60CA">
            <w:r>
              <w:t>1</w:t>
            </w:r>
          </w:p>
        </w:tc>
        <w:tc>
          <w:tcPr>
            <w:tcW w:w="2551" w:type="dxa"/>
          </w:tcPr>
          <w:p w14:paraId="2511B693" w14:textId="77777777" w:rsidR="00C53B6C" w:rsidRDefault="00C53B6C" w:rsidP="00AE60CA">
            <w:proofErr w:type="spellStart"/>
            <w:r>
              <w:t>Summarise</w:t>
            </w:r>
            <w:proofErr w:type="spellEnd"/>
            <w:r>
              <w:t xml:space="preserve"> the feedback</w:t>
            </w:r>
          </w:p>
        </w:tc>
        <w:tc>
          <w:tcPr>
            <w:tcW w:w="5856" w:type="dxa"/>
          </w:tcPr>
          <w:p w14:paraId="3395E551" w14:textId="6A65BB8B" w:rsidR="00C53B6C" w:rsidRDefault="00C53B6C" w:rsidP="00A6674F">
            <w:proofErr w:type="spellStart"/>
            <w:r>
              <w:t>Mr.</w:t>
            </w:r>
            <w:r w:rsidR="008E2F56">
              <w:t>Diep</w:t>
            </w:r>
            <w:proofErr w:type="spellEnd"/>
            <w:r>
              <w:t xml:space="preserve"> told me that I had needed to </w:t>
            </w:r>
            <w:r w:rsidR="00A6674F" w:rsidRPr="00A6674F">
              <w:t>stop looking for the right answer and start</w:t>
            </w:r>
            <w:r w:rsidR="00A6674F">
              <w:t xml:space="preserve"> looking for the right question.</w:t>
            </w:r>
          </w:p>
        </w:tc>
      </w:tr>
      <w:tr w:rsidR="00C53B6C" w14:paraId="26985BC7" w14:textId="77777777" w:rsidTr="00AE60CA">
        <w:tc>
          <w:tcPr>
            <w:tcW w:w="421" w:type="dxa"/>
          </w:tcPr>
          <w:p w14:paraId="2E219C63" w14:textId="77777777" w:rsidR="00C53B6C" w:rsidRDefault="00C53B6C" w:rsidP="00AE60CA">
            <w:r>
              <w:t>2</w:t>
            </w:r>
          </w:p>
        </w:tc>
        <w:tc>
          <w:tcPr>
            <w:tcW w:w="2551" w:type="dxa"/>
          </w:tcPr>
          <w:p w14:paraId="5A7941A7" w14:textId="77777777" w:rsidR="00C53B6C" w:rsidRDefault="00C53B6C" w:rsidP="00AE60CA">
            <w:r>
              <w:t>How effective was the development method?</w:t>
            </w:r>
          </w:p>
        </w:tc>
        <w:tc>
          <w:tcPr>
            <w:tcW w:w="5856" w:type="dxa"/>
          </w:tcPr>
          <w:p w14:paraId="78D88CA4" w14:textId="07768F57" w:rsidR="00C53B6C" w:rsidRDefault="00C53B6C" w:rsidP="00A6674F">
            <w:r>
              <w:t xml:space="preserve">By the end of </w:t>
            </w:r>
            <w:r w:rsidR="00A6674F">
              <w:t xml:space="preserve">September </w:t>
            </w:r>
            <w:r>
              <w:t xml:space="preserve">I was able to </w:t>
            </w:r>
            <w:r w:rsidR="00A6674F">
              <w:t>i</w:t>
            </w:r>
            <w:r w:rsidR="00A6674F" w:rsidRPr="00A6674F">
              <w:t xml:space="preserve">mprove </w:t>
            </w:r>
            <w:r w:rsidR="00A6674F">
              <w:t>my p</w:t>
            </w:r>
            <w:r w:rsidR="00A6674F" w:rsidRPr="00A6674F">
              <w:t xml:space="preserve">roblem </w:t>
            </w:r>
            <w:r w:rsidR="00A6674F">
              <w:t>s</w:t>
            </w:r>
            <w:r w:rsidR="00A6674F" w:rsidRPr="00A6674F">
              <w:t xml:space="preserve">olving </w:t>
            </w:r>
            <w:r w:rsidR="00A6674F">
              <w:t>s</w:t>
            </w:r>
            <w:r w:rsidR="00A6674F" w:rsidRPr="00A6674F">
              <w:t>kills</w:t>
            </w:r>
            <w:r w:rsidR="00A6674F">
              <w:t>.</w:t>
            </w:r>
          </w:p>
        </w:tc>
      </w:tr>
      <w:tr w:rsidR="00C53B6C" w14:paraId="2B006989" w14:textId="77777777" w:rsidTr="00AE60CA">
        <w:tc>
          <w:tcPr>
            <w:tcW w:w="421" w:type="dxa"/>
          </w:tcPr>
          <w:p w14:paraId="3E059FDC" w14:textId="77777777" w:rsidR="00C53B6C" w:rsidRDefault="00C53B6C" w:rsidP="00AE60CA">
            <w:r>
              <w:t>3</w:t>
            </w:r>
          </w:p>
        </w:tc>
        <w:tc>
          <w:tcPr>
            <w:tcW w:w="2551" w:type="dxa"/>
          </w:tcPr>
          <w:p w14:paraId="78D28818" w14:textId="77777777" w:rsidR="00C53B6C" w:rsidRDefault="00C53B6C" w:rsidP="00AE60CA">
            <w:r>
              <w:t>Review your activity</w:t>
            </w:r>
          </w:p>
        </w:tc>
        <w:tc>
          <w:tcPr>
            <w:tcW w:w="5856" w:type="dxa"/>
          </w:tcPr>
          <w:p w14:paraId="3FBC045E" w14:textId="400827CA" w:rsidR="00C53B6C" w:rsidRDefault="00C53B6C" w:rsidP="00A6674F">
            <w:r>
              <w:t xml:space="preserve">The activity went as planned but I </w:t>
            </w:r>
            <w:r w:rsidR="00A6674F">
              <w:t>should define the problem more clearly. If I don’t properly understand the problem, my solutions may be ineffective or fail entirely.</w:t>
            </w:r>
          </w:p>
        </w:tc>
      </w:tr>
      <w:tr w:rsidR="00C53B6C" w14:paraId="35DB7078" w14:textId="77777777" w:rsidTr="00AE60CA">
        <w:tc>
          <w:tcPr>
            <w:tcW w:w="421" w:type="dxa"/>
          </w:tcPr>
          <w:p w14:paraId="49DD6903" w14:textId="77777777" w:rsidR="00C53B6C" w:rsidRDefault="00C53B6C" w:rsidP="00AE60CA">
            <w:r>
              <w:t>4</w:t>
            </w:r>
          </w:p>
        </w:tc>
        <w:tc>
          <w:tcPr>
            <w:tcW w:w="2551" w:type="dxa"/>
          </w:tcPr>
          <w:p w14:paraId="4E12736D" w14:textId="77777777" w:rsidR="00C53B6C" w:rsidRDefault="00C53B6C" w:rsidP="00AE60CA">
            <w:r>
              <w:t>What can you do better  as a result of the development</w:t>
            </w:r>
          </w:p>
        </w:tc>
        <w:tc>
          <w:tcPr>
            <w:tcW w:w="5856" w:type="dxa"/>
          </w:tcPr>
          <w:p w14:paraId="34E3068C" w14:textId="009F6EEC" w:rsidR="00C53B6C" w:rsidRDefault="00C53B6C" w:rsidP="00AE60CA">
            <w:r>
              <w:t xml:space="preserve">I understand </w:t>
            </w:r>
            <w:r w:rsidR="00A6674F">
              <w:t>the importance of u</w:t>
            </w:r>
            <w:r w:rsidR="00A6674F" w:rsidRPr="00A6674F">
              <w:t xml:space="preserve">nderstanding the </w:t>
            </w:r>
            <w:r w:rsidR="00A6674F">
              <w:t>p</w:t>
            </w:r>
            <w:r w:rsidR="00A6674F" w:rsidRPr="00A6674F">
              <w:t>roblem</w:t>
            </w:r>
          </w:p>
          <w:p w14:paraId="047EFC8F" w14:textId="4769A6BA" w:rsidR="00C53B6C" w:rsidRDefault="00C53B6C" w:rsidP="00AE60CA">
            <w:r>
              <w:t xml:space="preserve">I know how to </w:t>
            </w:r>
            <w:r w:rsidR="00A6674F">
              <w:t>gather information</w:t>
            </w:r>
          </w:p>
          <w:p w14:paraId="16ABA94F" w14:textId="10BBAC06" w:rsidR="00C53B6C" w:rsidRDefault="00C53B6C" w:rsidP="00AE60CA">
            <w:r>
              <w:t xml:space="preserve">I know how to </w:t>
            </w:r>
            <w:r w:rsidR="00A6674F">
              <w:t>d</w:t>
            </w:r>
            <w:r w:rsidR="00A6674F" w:rsidRPr="00A6674F">
              <w:t xml:space="preserve">evising a </w:t>
            </w:r>
            <w:r w:rsidR="00A6674F">
              <w:t>p</w:t>
            </w:r>
            <w:r w:rsidR="00A6674F" w:rsidRPr="00A6674F">
              <w:t>lan</w:t>
            </w:r>
          </w:p>
          <w:p w14:paraId="528AE762" w14:textId="6BD5ED1E" w:rsidR="00C53B6C" w:rsidRDefault="00C53B6C" w:rsidP="00A6674F">
            <w:r>
              <w:t xml:space="preserve">I know how to </w:t>
            </w:r>
            <w:r w:rsidR="00A6674F">
              <w:t>e</w:t>
            </w:r>
            <w:r w:rsidR="00A6674F" w:rsidRPr="00A6674F">
              <w:t>valuate the solutions</w:t>
            </w:r>
          </w:p>
        </w:tc>
      </w:tr>
    </w:tbl>
    <w:p w14:paraId="58178A91" w14:textId="6CFC1020" w:rsidR="00C53B6C" w:rsidRDefault="00BE38FA" w:rsidP="00BE38FA">
      <w:pPr>
        <w:pStyle w:val="Heading1"/>
      </w:pPr>
      <w:bookmarkStart w:id="6" w:name="_Toc458413847"/>
      <w:r>
        <w:lastRenderedPageBreak/>
        <w:t>TASK 2</w:t>
      </w:r>
      <w:bookmarkEnd w:id="6"/>
    </w:p>
    <w:p w14:paraId="5242C9B7" w14:textId="1D037A09" w:rsidR="00A72399" w:rsidRDefault="00BE38FA" w:rsidP="00BE38FA">
      <w:pPr>
        <w:pStyle w:val="Heading2"/>
      </w:pPr>
      <w:bookmarkStart w:id="7" w:name="_Toc458413848"/>
      <w:r>
        <w:t>Slide</w:t>
      </w:r>
      <w:bookmarkEnd w:id="7"/>
    </w:p>
    <w:p w14:paraId="5B1D675C" w14:textId="29B1DD91" w:rsidR="00BE38FA" w:rsidRDefault="00BE38FA" w:rsidP="00BE38FA">
      <w:r>
        <w:rPr>
          <w:noProof/>
          <w:lang w:eastAsia="en-US"/>
        </w:rPr>
        <w:lastRenderedPageBreak/>
        <w:drawing>
          <wp:inline distT="0" distB="0" distL="0" distR="0" wp14:anchorId="3CAA0EA1" wp14:editId="24D9FA7A">
            <wp:extent cx="5612130" cy="4209415"/>
            <wp:effectExtent l="0" t="0" r="762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lide1.JPG"/>
                    <pic:cNvPicPr/>
                  </pic:nvPicPr>
                  <pic:blipFill>
                    <a:blip r:embed="rId13">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r>
        <w:rPr>
          <w:noProof/>
          <w:lang w:eastAsia="en-US"/>
        </w:rPr>
        <w:lastRenderedPageBreak/>
        <w:drawing>
          <wp:inline distT="0" distB="0" distL="0" distR="0" wp14:anchorId="6BCD9AB2" wp14:editId="1B80B8E3">
            <wp:extent cx="5612130" cy="4209415"/>
            <wp:effectExtent l="0" t="0" r="762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lide2.JPG"/>
                    <pic:cNvPicPr/>
                  </pic:nvPicPr>
                  <pic:blipFill>
                    <a:blip r:embed="rId14">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r>
        <w:rPr>
          <w:noProof/>
          <w:lang w:eastAsia="en-US"/>
        </w:rPr>
        <w:lastRenderedPageBreak/>
        <w:drawing>
          <wp:inline distT="0" distB="0" distL="0" distR="0" wp14:anchorId="20BDF182" wp14:editId="5435CB76">
            <wp:extent cx="5612130" cy="4209415"/>
            <wp:effectExtent l="0" t="0" r="762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lide3.JPG"/>
                    <pic:cNvPicPr/>
                  </pic:nvPicPr>
                  <pic:blipFill>
                    <a:blip r:embed="rId15">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r>
        <w:rPr>
          <w:noProof/>
          <w:lang w:eastAsia="en-US"/>
        </w:rPr>
        <w:lastRenderedPageBreak/>
        <w:drawing>
          <wp:inline distT="0" distB="0" distL="0" distR="0" wp14:anchorId="3DEF47CF" wp14:editId="480376FE">
            <wp:extent cx="5612130" cy="4209415"/>
            <wp:effectExtent l="0" t="0" r="762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lide4.JPG"/>
                    <pic:cNvPicPr/>
                  </pic:nvPicPr>
                  <pic:blipFill>
                    <a:blip r:embed="rId16">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r>
        <w:rPr>
          <w:noProof/>
          <w:lang w:eastAsia="en-US"/>
        </w:rPr>
        <w:lastRenderedPageBreak/>
        <w:drawing>
          <wp:inline distT="0" distB="0" distL="0" distR="0" wp14:anchorId="710BB689" wp14:editId="30DF32A7">
            <wp:extent cx="5612130" cy="4209415"/>
            <wp:effectExtent l="0" t="0" r="762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lide5.JPG"/>
                    <pic:cNvPicPr/>
                  </pic:nvPicPr>
                  <pic:blipFill>
                    <a:blip r:embed="rId17">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r>
        <w:rPr>
          <w:noProof/>
          <w:lang w:eastAsia="en-US"/>
        </w:rPr>
        <w:lastRenderedPageBreak/>
        <w:drawing>
          <wp:inline distT="0" distB="0" distL="0" distR="0" wp14:anchorId="609BF264" wp14:editId="0B033DA5">
            <wp:extent cx="5612130" cy="4209415"/>
            <wp:effectExtent l="0" t="0" r="762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lide6.JPG"/>
                    <pic:cNvPicPr/>
                  </pic:nvPicPr>
                  <pic:blipFill>
                    <a:blip r:embed="rId18">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r>
        <w:rPr>
          <w:noProof/>
          <w:lang w:eastAsia="en-US"/>
        </w:rPr>
        <w:lastRenderedPageBreak/>
        <w:drawing>
          <wp:inline distT="0" distB="0" distL="0" distR="0" wp14:anchorId="4D8C18AB" wp14:editId="13D04907">
            <wp:extent cx="5612130" cy="4209415"/>
            <wp:effectExtent l="0" t="0" r="762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lide7.JPG"/>
                    <pic:cNvPicPr/>
                  </pic:nvPicPr>
                  <pic:blipFill>
                    <a:blip r:embed="rId19">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r>
        <w:rPr>
          <w:noProof/>
          <w:lang w:eastAsia="en-US"/>
        </w:rPr>
        <w:lastRenderedPageBreak/>
        <w:drawing>
          <wp:inline distT="0" distB="0" distL="0" distR="0" wp14:anchorId="723EDF23" wp14:editId="458A5C06">
            <wp:extent cx="5612130" cy="4209415"/>
            <wp:effectExtent l="0" t="0" r="762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lide8.JPG"/>
                    <pic:cNvPicPr/>
                  </pic:nvPicPr>
                  <pic:blipFill>
                    <a:blip r:embed="rId20">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r>
        <w:rPr>
          <w:noProof/>
          <w:lang w:eastAsia="en-US"/>
        </w:rPr>
        <w:lastRenderedPageBreak/>
        <w:drawing>
          <wp:inline distT="0" distB="0" distL="0" distR="0" wp14:anchorId="18CD62D6" wp14:editId="5AE726D6">
            <wp:extent cx="5612130" cy="4209415"/>
            <wp:effectExtent l="0" t="0" r="762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lide9.JPG"/>
                    <pic:cNvPicPr/>
                  </pic:nvPicPr>
                  <pic:blipFill>
                    <a:blip r:embed="rId21">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r>
        <w:rPr>
          <w:noProof/>
          <w:lang w:eastAsia="en-US"/>
        </w:rPr>
        <w:lastRenderedPageBreak/>
        <w:drawing>
          <wp:inline distT="0" distB="0" distL="0" distR="0" wp14:anchorId="0AC8CE28" wp14:editId="062097F6">
            <wp:extent cx="5612130" cy="4209415"/>
            <wp:effectExtent l="0" t="0" r="762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lide10.JPG"/>
                    <pic:cNvPicPr/>
                  </pic:nvPicPr>
                  <pic:blipFill>
                    <a:blip r:embed="rId22">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r>
        <w:rPr>
          <w:noProof/>
          <w:lang w:eastAsia="en-US"/>
        </w:rPr>
        <w:lastRenderedPageBreak/>
        <w:drawing>
          <wp:inline distT="0" distB="0" distL="0" distR="0" wp14:anchorId="09631AE4" wp14:editId="5D7827F8">
            <wp:extent cx="5612130" cy="4209415"/>
            <wp:effectExtent l="0" t="0" r="762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lide11.JPG"/>
                    <pic:cNvPicPr/>
                  </pic:nvPicPr>
                  <pic:blipFill>
                    <a:blip r:embed="rId23">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r>
        <w:rPr>
          <w:noProof/>
          <w:lang w:eastAsia="en-US"/>
        </w:rPr>
        <w:lastRenderedPageBreak/>
        <w:drawing>
          <wp:inline distT="0" distB="0" distL="0" distR="0" wp14:anchorId="7444BF41" wp14:editId="1D75EFE4">
            <wp:extent cx="5612130" cy="4209415"/>
            <wp:effectExtent l="0" t="0" r="762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lide12.JPG"/>
                    <pic:cNvPicPr/>
                  </pic:nvPicPr>
                  <pic:blipFill>
                    <a:blip r:embed="rId24">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r>
        <w:rPr>
          <w:noProof/>
          <w:lang w:eastAsia="en-US"/>
        </w:rPr>
        <w:lastRenderedPageBreak/>
        <w:drawing>
          <wp:inline distT="0" distB="0" distL="0" distR="0" wp14:anchorId="010F2C7D" wp14:editId="759A3DEF">
            <wp:extent cx="5612130" cy="4209415"/>
            <wp:effectExtent l="0" t="0" r="762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lide13.JPG"/>
                    <pic:cNvPicPr/>
                  </pic:nvPicPr>
                  <pic:blipFill>
                    <a:blip r:embed="rId25">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r>
        <w:rPr>
          <w:noProof/>
          <w:lang w:eastAsia="en-US"/>
        </w:rPr>
        <w:lastRenderedPageBreak/>
        <w:drawing>
          <wp:inline distT="0" distB="0" distL="0" distR="0" wp14:anchorId="659AC7D0" wp14:editId="71D8FCF6">
            <wp:extent cx="5612130" cy="4209415"/>
            <wp:effectExtent l="0" t="0" r="762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lide14.JPG"/>
                    <pic:cNvPicPr/>
                  </pic:nvPicPr>
                  <pic:blipFill>
                    <a:blip r:embed="rId26">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r>
        <w:rPr>
          <w:noProof/>
          <w:lang w:eastAsia="en-US"/>
        </w:rPr>
        <w:lastRenderedPageBreak/>
        <w:drawing>
          <wp:inline distT="0" distB="0" distL="0" distR="0" wp14:anchorId="02D51A98" wp14:editId="7ABA4BC1">
            <wp:extent cx="5612130" cy="4209415"/>
            <wp:effectExtent l="0" t="0" r="762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lide15.JPG"/>
                    <pic:cNvPicPr/>
                  </pic:nvPicPr>
                  <pic:blipFill>
                    <a:blip r:embed="rId27">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r>
        <w:rPr>
          <w:noProof/>
          <w:lang w:eastAsia="en-US"/>
        </w:rPr>
        <w:lastRenderedPageBreak/>
        <w:drawing>
          <wp:inline distT="0" distB="0" distL="0" distR="0" wp14:anchorId="74FA10AE" wp14:editId="0AEBCC2D">
            <wp:extent cx="5612130" cy="4209415"/>
            <wp:effectExtent l="0" t="0" r="762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lide16.JPG"/>
                    <pic:cNvPicPr/>
                  </pic:nvPicPr>
                  <pic:blipFill>
                    <a:blip r:embed="rId28">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r>
        <w:rPr>
          <w:noProof/>
          <w:lang w:eastAsia="en-US"/>
        </w:rPr>
        <w:lastRenderedPageBreak/>
        <w:drawing>
          <wp:inline distT="0" distB="0" distL="0" distR="0" wp14:anchorId="278DCA43" wp14:editId="320C3A74">
            <wp:extent cx="5612130" cy="4209415"/>
            <wp:effectExtent l="0" t="0" r="762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lide17.JPG"/>
                    <pic:cNvPicPr/>
                  </pic:nvPicPr>
                  <pic:blipFill>
                    <a:blip r:embed="rId29">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p>
    <w:p w14:paraId="12130978" w14:textId="2D1EF3A0" w:rsidR="00BE38FA" w:rsidRDefault="00FE549A" w:rsidP="00BE38FA">
      <w:pPr>
        <w:pStyle w:val="Heading2"/>
      </w:pPr>
      <w:bookmarkStart w:id="8" w:name="_Toc458413849"/>
      <w:r>
        <w:t>Slide Note</w:t>
      </w:r>
      <w:bookmarkEnd w:id="8"/>
    </w:p>
    <w:p w14:paraId="41177AB2" w14:textId="77777777" w:rsidR="00BE38FA" w:rsidRPr="005E7CE3" w:rsidRDefault="00BE38FA" w:rsidP="00BE38FA">
      <w:pPr>
        <w:pStyle w:val="Heading3"/>
      </w:pPr>
      <w:bookmarkStart w:id="9" w:name="_Toc458413850"/>
      <w:r w:rsidRPr="005E7CE3">
        <w:t>The importance of communication skills:</w:t>
      </w:r>
      <w:bookmarkEnd w:id="9"/>
    </w:p>
    <w:p w14:paraId="3CCAC95E" w14:textId="77777777" w:rsidR="00BE38FA" w:rsidRDefault="00BE38FA" w:rsidP="00BE38FA">
      <w:pPr>
        <w:spacing w:before="0" w:after="160" w:line="259" w:lineRule="auto"/>
        <w:rPr>
          <w:lang w:val="en-GB"/>
        </w:rPr>
      </w:pPr>
      <w:r w:rsidRPr="0014446F">
        <w:rPr>
          <w:b/>
          <w:lang w:val="en-GB"/>
        </w:rPr>
        <w:t>Communication:</w:t>
      </w:r>
      <w:r>
        <w:rPr>
          <w:b/>
        </w:rPr>
        <w:t xml:space="preserve"> </w:t>
      </w:r>
    </w:p>
    <w:p w14:paraId="4A9BF8A9" w14:textId="77777777" w:rsidR="00BE38FA" w:rsidRDefault="00BE38FA" w:rsidP="00BE38FA">
      <w:pPr>
        <w:spacing w:before="0" w:after="160" w:line="259" w:lineRule="auto"/>
        <w:rPr>
          <w:b/>
          <w:lang w:val="en-GB"/>
        </w:rPr>
      </w:pPr>
      <w:r>
        <w:t>the act or process of using words, sounds, signs, or behaviors to express or exchange information or to express your ideas, thoughts, feelings, etc., to someone else</w:t>
      </w:r>
      <w:r>
        <w:rPr>
          <w:b/>
          <w:lang w:val="en-GB"/>
        </w:rPr>
        <w:t>.</w:t>
      </w:r>
    </w:p>
    <w:p w14:paraId="5C9F393E" w14:textId="77777777" w:rsidR="00BE38FA" w:rsidRPr="00DF4A20" w:rsidRDefault="00BE38FA" w:rsidP="00BE38FA">
      <w:pPr>
        <w:spacing w:before="0" w:after="160" w:line="259" w:lineRule="auto"/>
        <w:rPr>
          <w:b/>
          <w:lang w:val="en-GB"/>
        </w:rPr>
      </w:pPr>
      <w:r w:rsidRPr="00DF4A20">
        <w:rPr>
          <w:b/>
          <w:lang w:val="en-GB"/>
        </w:rPr>
        <w:t>Why we communicate:</w:t>
      </w:r>
    </w:p>
    <w:p w14:paraId="6363F529" w14:textId="77777777" w:rsidR="00BE38FA" w:rsidRDefault="00BE38FA" w:rsidP="00BE38FA">
      <w:pPr>
        <w:spacing w:before="0" w:after="160" w:line="259" w:lineRule="auto"/>
        <w:rPr>
          <w:lang w:val="en-GB"/>
        </w:rPr>
      </w:pPr>
      <w:r>
        <w:rPr>
          <w:lang w:val="en-GB"/>
        </w:rPr>
        <w:t>To inform: give people data that they require</w:t>
      </w:r>
    </w:p>
    <w:p w14:paraId="0CC1067B" w14:textId="77777777" w:rsidR="00BE38FA" w:rsidRDefault="00BE38FA" w:rsidP="00BE38FA">
      <w:pPr>
        <w:spacing w:before="0" w:after="160" w:line="259" w:lineRule="auto"/>
        <w:rPr>
          <w:lang w:val="en-GB"/>
        </w:rPr>
      </w:pPr>
      <w:r>
        <w:rPr>
          <w:lang w:val="en-GB"/>
        </w:rPr>
        <w:t xml:space="preserve">To persuade: to get somebody to do </w:t>
      </w:r>
      <w:proofErr w:type="spellStart"/>
      <w:r>
        <w:rPr>
          <w:lang w:val="en-GB"/>
        </w:rPr>
        <w:t>st</w:t>
      </w:r>
      <w:proofErr w:type="spellEnd"/>
    </w:p>
    <w:p w14:paraId="64225554" w14:textId="77777777" w:rsidR="00BE38FA" w:rsidRDefault="00BE38FA" w:rsidP="00BE38FA">
      <w:pPr>
        <w:spacing w:before="0" w:after="160" w:line="259" w:lineRule="auto"/>
        <w:rPr>
          <w:lang w:val="en-GB"/>
        </w:rPr>
      </w:pPr>
      <w:r>
        <w:rPr>
          <w:lang w:val="en-GB"/>
        </w:rPr>
        <w:t xml:space="preserve">To </w:t>
      </w:r>
      <w:proofErr w:type="spellStart"/>
      <w:r>
        <w:rPr>
          <w:lang w:val="en-GB"/>
        </w:rPr>
        <w:t>request</w:t>
      </w:r>
      <w:proofErr w:type="gramStart"/>
      <w:r>
        <w:rPr>
          <w:lang w:val="en-GB"/>
        </w:rPr>
        <w:t>:to</w:t>
      </w:r>
      <w:proofErr w:type="spellEnd"/>
      <w:proofErr w:type="gramEnd"/>
      <w:r>
        <w:rPr>
          <w:lang w:val="en-GB"/>
        </w:rPr>
        <w:t xml:space="preserve"> ask for </w:t>
      </w:r>
      <w:proofErr w:type="spellStart"/>
      <w:r>
        <w:rPr>
          <w:lang w:val="en-GB"/>
        </w:rPr>
        <w:t>st</w:t>
      </w:r>
      <w:proofErr w:type="spellEnd"/>
    </w:p>
    <w:p w14:paraId="14305DA5" w14:textId="77777777" w:rsidR="00BE38FA" w:rsidRDefault="00BE38FA" w:rsidP="00BE38FA">
      <w:pPr>
        <w:spacing w:before="0" w:after="160" w:line="259" w:lineRule="auto"/>
        <w:rPr>
          <w:lang w:val="en-GB"/>
        </w:rPr>
      </w:pPr>
      <w:r>
        <w:rPr>
          <w:lang w:val="en-GB"/>
        </w:rPr>
        <w:t>To confirm: to check information</w:t>
      </w:r>
    </w:p>
    <w:p w14:paraId="1E854C86" w14:textId="77777777" w:rsidR="00BE38FA" w:rsidRPr="00DF4A20" w:rsidRDefault="00BE38FA" w:rsidP="00BE38FA">
      <w:pPr>
        <w:spacing w:before="0" w:after="160" w:line="259" w:lineRule="auto"/>
        <w:rPr>
          <w:b/>
        </w:rPr>
      </w:pPr>
      <w:r>
        <w:rPr>
          <w:lang w:val="en-GB"/>
        </w:rPr>
        <w:t xml:space="preserve">To build the </w:t>
      </w:r>
      <w:proofErr w:type="spellStart"/>
      <w:r>
        <w:rPr>
          <w:lang w:val="en-GB"/>
        </w:rPr>
        <w:t>relationship</w:t>
      </w:r>
      <w:proofErr w:type="gramStart"/>
      <w:r>
        <w:rPr>
          <w:lang w:val="en-GB"/>
        </w:rPr>
        <w:t>:giving</w:t>
      </w:r>
      <w:proofErr w:type="spellEnd"/>
      <w:proofErr w:type="gramEnd"/>
      <w:r>
        <w:rPr>
          <w:lang w:val="en-GB"/>
        </w:rPr>
        <w:t xml:space="preserve"> information to acknowledge and maintain relationship</w:t>
      </w:r>
    </w:p>
    <w:p w14:paraId="7AD57263" w14:textId="77777777" w:rsidR="00BE38FA" w:rsidRDefault="00BE38FA" w:rsidP="00BE38FA">
      <w:pPr>
        <w:spacing w:before="0" w:after="160" w:line="259" w:lineRule="auto"/>
        <w:rPr>
          <w:b/>
        </w:rPr>
      </w:pPr>
      <w:r w:rsidRPr="0014446F">
        <w:rPr>
          <w:b/>
          <w:lang w:val="en-GB"/>
        </w:rPr>
        <w:lastRenderedPageBreak/>
        <w:t>Communication skill</w:t>
      </w:r>
      <w:r>
        <w:rPr>
          <w:b/>
          <w:lang w:val="en-GB"/>
        </w:rPr>
        <w:t>s</w:t>
      </w:r>
      <w:r w:rsidRPr="0014446F">
        <w:rPr>
          <w:b/>
          <w:lang w:val="en-GB"/>
        </w:rPr>
        <w:t>:</w:t>
      </w:r>
      <w:r>
        <w:rPr>
          <w:b/>
        </w:rPr>
        <w:t xml:space="preserve"> </w:t>
      </w:r>
    </w:p>
    <w:p w14:paraId="69924BA1" w14:textId="77777777" w:rsidR="00BE38FA" w:rsidRDefault="00BE38FA" w:rsidP="00BE38FA">
      <w:pPr>
        <w:spacing w:before="0" w:after="160" w:line="259" w:lineRule="auto"/>
        <w:rPr>
          <w:lang w:val="en-GB"/>
        </w:rPr>
      </w:pPr>
      <w:r w:rsidRPr="0014446F">
        <w:rPr>
          <w:lang w:val="en-GB"/>
        </w:rPr>
        <w:t>The ability to communicate clearly and effectively with patients, family members, physicians, nurses, pharmacists and other health care professionals.</w:t>
      </w:r>
    </w:p>
    <w:p w14:paraId="2C6C4F82" w14:textId="77777777" w:rsidR="00BE38FA" w:rsidRDefault="00BE38FA" w:rsidP="00BE38FA">
      <w:pPr>
        <w:pStyle w:val="Heading3"/>
        <w:rPr>
          <w:lang w:val="en-GB"/>
        </w:rPr>
      </w:pPr>
      <w:bookmarkStart w:id="10" w:name="_Toc458413851"/>
      <w:r w:rsidRPr="0014446F">
        <w:rPr>
          <w:lang w:val="en-GB"/>
        </w:rPr>
        <w:t>There are two types of communication skill:</w:t>
      </w:r>
      <w:bookmarkEnd w:id="10"/>
    </w:p>
    <w:p w14:paraId="5232F6E8" w14:textId="77777777" w:rsidR="00BE38FA" w:rsidRDefault="00BE38FA" w:rsidP="00BE38FA">
      <w:pPr>
        <w:spacing w:before="0" w:after="160" w:line="259" w:lineRule="auto"/>
        <w:rPr>
          <w:b/>
          <w:lang w:val="en-GB"/>
        </w:rPr>
      </w:pPr>
      <w:r w:rsidRPr="000263CE">
        <w:rPr>
          <w:b/>
          <w:lang w:val="en-GB"/>
        </w:rPr>
        <w:t xml:space="preserve">NON-VERBAL COMMUNICATION: </w:t>
      </w:r>
    </w:p>
    <w:p w14:paraId="08370378" w14:textId="77777777" w:rsidR="00BE38FA" w:rsidRPr="000263CE" w:rsidRDefault="00BE38FA" w:rsidP="00BE38FA">
      <w:pPr>
        <w:spacing w:before="0" w:after="160" w:line="259" w:lineRule="auto"/>
      </w:pPr>
      <w:proofErr w:type="spellStart"/>
      <w:r w:rsidRPr="000263CE">
        <w:rPr>
          <w:lang w:val="en-GB"/>
        </w:rPr>
        <w:t>Non verbal</w:t>
      </w:r>
      <w:proofErr w:type="spellEnd"/>
      <w:r w:rsidRPr="000263CE">
        <w:rPr>
          <w:lang w:val="en-GB"/>
        </w:rPr>
        <w:t xml:space="preserve"> communication is communicating to people using sign language or simple hand movements and also body language such as facial gestures and eye contact.</w:t>
      </w:r>
    </w:p>
    <w:p w14:paraId="418CB643" w14:textId="77777777" w:rsidR="00BE38FA" w:rsidRPr="005C4480" w:rsidRDefault="00BE38FA" w:rsidP="00BE38FA">
      <w:pPr>
        <w:pStyle w:val="ListParagraph"/>
        <w:numPr>
          <w:ilvl w:val="0"/>
          <w:numId w:val="11"/>
        </w:numPr>
      </w:pPr>
      <w:r w:rsidRPr="005C4480">
        <w:t>Facial expression</w:t>
      </w:r>
    </w:p>
    <w:p w14:paraId="4E38ED80" w14:textId="77777777" w:rsidR="00BE38FA" w:rsidRPr="005C4480" w:rsidRDefault="00BE38FA" w:rsidP="00BE38FA">
      <w:pPr>
        <w:pStyle w:val="ListParagraph"/>
        <w:numPr>
          <w:ilvl w:val="0"/>
          <w:numId w:val="11"/>
        </w:numPr>
      </w:pPr>
      <w:r w:rsidRPr="005C4480">
        <w:t>Gestures</w:t>
      </w:r>
    </w:p>
    <w:p w14:paraId="78FC1413" w14:textId="77777777" w:rsidR="00BE38FA" w:rsidRPr="005C4480" w:rsidRDefault="00BE38FA" w:rsidP="00BE38FA">
      <w:pPr>
        <w:pStyle w:val="ListParagraph"/>
        <w:numPr>
          <w:ilvl w:val="0"/>
          <w:numId w:val="11"/>
        </w:numPr>
      </w:pPr>
      <w:r w:rsidRPr="005C4480">
        <w:t>Movement</w:t>
      </w:r>
    </w:p>
    <w:p w14:paraId="799B0F2A" w14:textId="77777777" w:rsidR="00BE38FA" w:rsidRPr="005C4480" w:rsidRDefault="00BE38FA" w:rsidP="00BE38FA">
      <w:pPr>
        <w:pStyle w:val="ListParagraph"/>
        <w:numPr>
          <w:ilvl w:val="0"/>
          <w:numId w:val="11"/>
        </w:numPr>
      </w:pPr>
      <w:r w:rsidRPr="005C4480">
        <w:t>Positioning</w:t>
      </w:r>
    </w:p>
    <w:p w14:paraId="4CA1BE9C" w14:textId="77777777" w:rsidR="00BE38FA" w:rsidRPr="005C4480" w:rsidRDefault="00BE38FA" w:rsidP="00BE38FA">
      <w:pPr>
        <w:pStyle w:val="ListParagraph"/>
        <w:numPr>
          <w:ilvl w:val="0"/>
          <w:numId w:val="11"/>
        </w:numPr>
      </w:pPr>
      <w:r w:rsidRPr="005C4480">
        <w:t>Contact</w:t>
      </w:r>
    </w:p>
    <w:p w14:paraId="741A465A" w14:textId="77777777" w:rsidR="00BE38FA" w:rsidRPr="005C4480" w:rsidRDefault="00BE38FA" w:rsidP="00BE38FA">
      <w:pPr>
        <w:pStyle w:val="ListParagraph"/>
        <w:numPr>
          <w:ilvl w:val="0"/>
          <w:numId w:val="11"/>
        </w:numPr>
      </w:pPr>
      <w:r w:rsidRPr="005C4480">
        <w:t>Posture</w:t>
      </w:r>
    </w:p>
    <w:p w14:paraId="2F09E92D" w14:textId="77777777" w:rsidR="00BE38FA" w:rsidRPr="005C4480" w:rsidRDefault="00BE38FA" w:rsidP="00BE38FA">
      <w:pPr>
        <w:pStyle w:val="ListParagraph"/>
        <w:numPr>
          <w:ilvl w:val="0"/>
          <w:numId w:val="11"/>
        </w:numPr>
      </w:pPr>
      <w:r w:rsidRPr="005C4480">
        <w:t>Sounds</w:t>
      </w:r>
    </w:p>
    <w:p w14:paraId="2A432E34" w14:textId="77777777" w:rsidR="00BE38FA" w:rsidRPr="00DC245F" w:rsidRDefault="00BE38FA" w:rsidP="00BE38FA">
      <w:pPr>
        <w:rPr>
          <w:b/>
        </w:rPr>
      </w:pPr>
      <w:r w:rsidRPr="00FE67A5">
        <w:rPr>
          <w:b/>
          <w:lang w:val="en-GB"/>
        </w:rPr>
        <w:t>VERBAL COMMUNICATION:</w:t>
      </w:r>
      <w:r w:rsidRPr="00DC245F">
        <w:rPr>
          <w:b/>
        </w:rPr>
        <w:t xml:space="preserve"> </w:t>
      </w:r>
    </w:p>
    <w:p w14:paraId="6E5045F9" w14:textId="77777777" w:rsidR="00BE38FA" w:rsidRPr="00DC245F" w:rsidRDefault="00BE38FA" w:rsidP="00BE38FA">
      <w:pPr>
        <w:rPr>
          <w:lang w:val="en-GB"/>
        </w:rPr>
      </w:pPr>
      <w:r w:rsidRPr="000263CE">
        <w:rPr>
          <w:lang w:val="en-GB"/>
        </w:rPr>
        <w:t>Verbal communication is verbally speaking to communicate to other people using words or noises to get your message across to the person you are speaking to.</w:t>
      </w:r>
    </w:p>
    <w:p w14:paraId="18994D6E" w14:textId="77777777" w:rsidR="00BE38FA" w:rsidRPr="00C517F3" w:rsidRDefault="00BE38FA" w:rsidP="00BE38FA">
      <w:pPr>
        <w:numPr>
          <w:ilvl w:val="1"/>
          <w:numId w:val="7"/>
        </w:numPr>
      </w:pPr>
      <w:r w:rsidRPr="00C517F3">
        <w:t>Oral communication, such as dialogue, discussion, telephone calls.</w:t>
      </w:r>
    </w:p>
    <w:p w14:paraId="4C3C450F" w14:textId="77777777" w:rsidR="00BE38FA" w:rsidRPr="00C517F3" w:rsidRDefault="00BE38FA" w:rsidP="00BE38FA">
      <w:pPr>
        <w:numPr>
          <w:ilvl w:val="1"/>
          <w:numId w:val="7"/>
        </w:numPr>
      </w:pPr>
      <w:r w:rsidRPr="00C517F3">
        <w:t>Visual communication, such as maps, graphics, traffic signals, advertisement.</w:t>
      </w:r>
    </w:p>
    <w:p w14:paraId="3F3230F5" w14:textId="77777777" w:rsidR="00BE38FA" w:rsidRPr="00C517F3" w:rsidRDefault="00BE38FA" w:rsidP="00BE38FA">
      <w:pPr>
        <w:numPr>
          <w:ilvl w:val="1"/>
          <w:numId w:val="7"/>
        </w:numPr>
      </w:pPr>
      <w:r w:rsidRPr="00C517F3">
        <w:t xml:space="preserve">Written communication, such as letters, reports, </w:t>
      </w:r>
      <w:proofErr w:type="gramStart"/>
      <w:r w:rsidRPr="00C517F3">
        <w:t>papers</w:t>
      </w:r>
      <w:proofErr w:type="gramEnd"/>
      <w:r w:rsidRPr="00C517F3">
        <w:t>.</w:t>
      </w:r>
    </w:p>
    <w:p w14:paraId="038CFF0C" w14:textId="77777777" w:rsidR="00BE38FA" w:rsidRDefault="00BE38FA" w:rsidP="00BE38FA">
      <w:pPr>
        <w:numPr>
          <w:ilvl w:val="1"/>
          <w:numId w:val="7"/>
        </w:numPr>
      </w:pPr>
      <w:r w:rsidRPr="00C517F3">
        <w:t>Electronic communication, facilitated by an interface with a computer, modem, fax, E-mail.</w:t>
      </w:r>
    </w:p>
    <w:p w14:paraId="5321333E" w14:textId="77777777" w:rsidR="00BE38FA" w:rsidRDefault="00BE38FA" w:rsidP="00BE38FA">
      <w:pPr>
        <w:pStyle w:val="Heading3"/>
      </w:pPr>
      <w:bookmarkStart w:id="11" w:name="_Toc458413852"/>
      <w:r w:rsidRPr="00050782">
        <w:t>Importance of Communication Skill</w:t>
      </w:r>
      <w:bookmarkEnd w:id="11"/>
    </w:p>
    <w:p w14:paraId="3BB7C118" w14:textId="77777777" w:rsidR="00BE38FA" w:rsidRPr="00050782" w:rsidRDefault="00BE38FA" w:rsidP="00BE38FA">
      <w:pPr>
        <w:numPr>
          <w:ilvl w:val="0"/>
          <w:numId w:val="8"/>
        </w:numPr>
      </w:pPr>
      <w:r w:rsidRPr="00050782">
        <w:t>Problem solving, accomplishing a task needs team works and hence communication skill is needed.</w:t>
      </w:r>
    </w:p>
    <w:p w14:paraId="13777AF5" w14:textId="77777777" w:rsidR="00BE38FA" w:rsidRPr="00050782" w:rsidRDefault="00BE38FA" w:rsidP="00BE38FA">
      <w:pPr>
        <w:numPr>
          <w:ilvl w:val="0"/>
          <w:numId w:val="8"/>
        </w:numPr>
      </w:pPr>
      <w:r w:rsidRPr="00050782">
        <w:t>Get to the root cause of problems faster.</w:t>
      </w:r>
    </w:p>
    <w:p w14:paraId="69B4B62F" w14:textId="77777777" w:rsidR="00BE38FA" w:rsidRPr="00050782" w:rsidRDefault="00BE38FA" w:rsidP="00BE38FA">
      <w:pPr>
        <w:numPr>
          <w:ilvl w:val="0"/>
          <w:numId w:val="8"/>
        </w:numPr>
      </w:pPr>
      <w:r w:rsidRPr="00050782">
        <w:t>Good communication helps you get what you need.</w:t>
      </w:r>
    </w:p>
    <w:p w14:paraId="54BE1738" w14:textId="77777777" w:rsidR="00BE38FA" w:rsidRPr="00050782" w:rsidRDefault="00BE38FA" w:rsidP="00BE38FA">
      <w:pPr>
        <w:numPr>
          <w:ilvl w:val="0"/>
          <w:numId w:val="8"/>
        </w:numPr>
      </w:pPr>
      <w:r w:rsidRPr="00050782">
        <w:lastRenderedPageBreak/>
        <w:t>Better communication means better information.</w:t>
      </w:r>
    </w:p>
    <w:p w14:paraId="1B8D99A3" w14:textId="77777777" w:rsidR="00BE38FA" w:rsidRDefault="00BE38FA" w:rsidP="00BE38FA">
      <w:pPr>
        <w:numPr>
          <w:ilvl w:val="0"/>
          <w:numId w:val="8"/>
        </w:numPr>
      </w:pPr>
      <w:r w:rsidRPr="00050782">
        <w:t>If someone is unable to communicate well, it does not matter how professional he is or how skilled he is.</w:t>
      </w:r>
    </w:p>
    <w:p w14:paraId="224BB0F9" w14:textId="77777777" w:rsidR="00BE38FA" w:rsidRPr="00050782" w:rsidRDefault="00BE38FA" w:rsidP="00BE38FA">
      <w:pPr>
        <w:pStyle w:val="Heading3"/>
      </w:pPr>
      <w:bookmarkStart w:id="12" w:name="_Toc458413853"/>
      <w:r>
        <w:t>T</w:t>
      </w:r>
      <w:r w:rsidRPr="002A073F">
        <w:t>ime management strategies</w:t>
      </w:r>
      <w:bookmarkEnd w:id="12"/>
    </w:p>
    <w:p w14:paraId="4CD1011F" w14:textId="77777777" w:rsidR="00BE38FA" w:rsidRDefault="00BE38FA" w:rsidP="00BE38FA">
      <w:pPr>
        <w:pStyle w:val="Heading4"/>
      </w:pPr>
      <w:r w:rsidRPr="00517432">
        <w:t>The importance of time management:</w:t>
      </w:r>
    </w:p>
    <w:p w14:paraId="0924D2BD" w14:textId="77777777" w:rsidR="00BE38FA" w:rsidRPr="00517432" w:rsidRDefault="00BE38FA" w:rsidP="00BE38FA">
      <w:r w:rsidRPr="00517432">
        <w:t>Time management implies planning the best use of time</w:t>
      </w:r>
      <w:r>
        <w:t>.</w:t>
      </w:r>
    </w:p>
    <w:p w14:paraId="64B55348" w14:textId="77777777" w:rsidR="00BE38FA" w:rsidRPr="00517432" w:rsidRDefault="00BE38FA" w:rsidP="00BE38FA">
      <w:r w:rsidRPr="00517432">
        <w:t>Failure to manage your time can leave you so short of it that you have a last minute rush to get a really important job done.</w:t>
      </w:r>
    </w:p>
    <w:p w14:paraId="1B48DAF5" w14:textId="77777777" w:rsidR="00BE38FA" w:rsidRDefault="00BE38FA" w:rsidP="00BE38FA">
      <w:pPr>
        <w:pStyle w:val="Heading4"/>
      </w:pPr>
      <w:r w:rsidRPr="00517432">
        <w:t>Principles of effective time management</w:t>
      </w:r>
      <w:r>
        <w:t>:</w:t>
      </w:r>
    </w:p>
    <w:p w14:paraId="5504AEC3" w14:textId="77777777" w:rsidR="00BE38FA" w:rsidRPr="00517432" w:rsidRDefault="00BE38FA" w:rsidP="00BE38FA">
      <w:r w:rsidRPr="00517432">
        <w:t>Time management is a set of principles, practices, skills, tools, and systems working together to help you get more value out of your time with the aim of im</w:t>
      </w:r>
      <w:r>
        <w:t>proving the quality of your life.</w:t>
      </w:r>
    </w:p>
    <w:p w14:paraId="2FB14CCD" w14:textId="77777777" w:rsidR="00BE38FA" w:rsidRDefault="00BE38FA" w:rsidP="00BE38FA">
      <w:pPr>
        <w:pStyle w:val="Heading4"/>
      </w:pPr>
      <w:r>
        <w:t xml:space="preserve">Key steps for </w:t>
      </w:r>
      <w:r w:rsidRPr="00517432">
        <w:t>effective time management</w:t>
      </w:r>
      <w:r>
        <w:t>:</w:t>
      </w:r>
    </w:p>
    <w:p w14:paraId="3FDC25C5" w14:textId="77777777" w:rsidR="00BE38FA" w:rsidRDefault="00BE38FA" w:rsidP="00BE38FA">
      <w:pPr>
        <w:rPr>
          <w:b/>
          <w:bCs/>
        </w:rPr>
      </w:pPr>
      <w:r>
        <w:rPr>
          <w:b/>
          <w:bCs/>
        </w:rPr>
        <w:t>Determine objectives/goals</w:t>
      </w:r>
    </w:p>
    <w:p w14:paraId="7BA1D379" w14:textId="77777777" w:rsidR="00BE38FA" w:rsidRDefault="00BE38FA" w:rsidP="00BE38FA">
      <w:r>
        <w:t>Objective which to be useful need to be SMART:</w:t>
      </w:r>
    </w:p>
    <w:p w14:paraId="0A3AD228" w14:textId="77777777" w:rsidR="00BE38FA" w:rsidRDefault="00BE38FA" w:rsidP="00BE38FA">
      <w:pPr>
        <w:pStyle w:val="NoSpacing"/>
      </w:pPr>
      <w:r w:rsidRPr="007F1E81">
        <w:rPr>
          <w:b/>
        </w:rPr>
        <w:t>S</w:t>
      </w:r>
      <w:r>
        <w:t>pecific</w:t>
      </w:r>
    </w:p>
    <w:p w14:paraId="0D9CEC20" w14:textId="77777777" w:rsidR="00BE38FA" w:rsidRDefault="00BE38FA" w:rsidP="00BE38FA">
      <w:pPr>
        <w:pStyle w:val="NoSpacing"/>
      </w:pPr>
      <w:r w:rsidRPr="007F1E81">
        <w:rPr>
          <w:b/>
        </w:rPr>
        <w:t>M</w:t>
      </w:r>
      <w:r>
        <w:t>easurable</w:t>
      </w:r>
    </w:p>
    <w:p w14:paraId="581B45D0" w14:textId="77777777" w:rsidR="00BE38FA" w:rsidRDefault="00BE38FA" w:rsidP="00BE38FA">
      <w:pPr>
        <w:pStyle w:val="NoSpacing"/>
      </w:pPr>
      <w:r w:rsidRPr="007F1E81">
        <w:rPr>
          <w:b/>
        </w:rPr>
        <w:t>A</w:t>
      </w:r>
      <w:r>
        <w:t>ttainable</w:t>
      </w:r>
    </w:p>
    <w:p w14:paraId="295233A0" w14:textId="77777777" w:rsidR="00BE38FA" w:rsidRDefault="00BE38FA" w:rsidP="00BE38FA">
      <w:pPr>
        <w:pStyle w:val="NoSpacing"/>
      </w:pPr>
      <w:r w:rsidRPr="007F1E81">
        <w:rPr>
          <w:b/>
        </w:rPr>
        <w:t>R</w:t>
      </w:r>
      <w:r>
        <w:t>ealistic</w:t>
      </w:r>
    </w:p>
    <w:p w14:paraId="51934CA7" w14:textId="77777777" w:rsidR="00BE38FA" w:rsidRDefault="00BE38FA" w:rsidP="00BE38FA">
      <w:pPr>
        <w:pStyle w:val="NoSpacing"/>
      </w:pPr>
      <w:r w:rsidRPr="007F1E81">
        <w:rPr>
          <w:b/>
        </w:rPr>
        <w:t>T</w:t>
      </w:r>
      <w:r>
        <w:t>ime-bounded</w:t>
      </w:r>
    </w:p>
    <w:p w14:paraId="1AF0801B" w14:textId="77777777" w:rsidR="00BE38FA" w:rsidRDefault="00BE38FA" w:rsidP="00BE38FA">
      <w:pPr>
        <w:rPr>
          <w:b/>
          <w:bCs/>
        </w:rPr>
      </w:pPr>
      <w:r>
        <w:rPr>
          <w:b/>
          <w:bCs/>
        </w:rPr>
        <w:t>Action plan</w:t>
      </w:r>
    </w:p>
    <w:p w14:paraId="176F52B2" w14:textId="77777777" w:rsidR="00BE38FA" w:rsidRPr="007F1E81" w:rsidRDefault="00BE38FA" w:rsidP="00BE38FA">
      <w:r w:rsidRPr="007F1E81">
        <w:t xml:space="preserve">Making written action plans that set out how you intend to achieve your goals: timescale, deadlines, tasks involved, </w:t>
      </w:r>
      <w:proofErr w:type="gramStart"/>
      <w:r w:rsidRPr="007F1E81">
        <w:t>the</w:t>
      </w:r>
      <w:proofErr w:type="gramEnd"/>
      <w:r w:rsidRPr="007F1E81">
        <w:t xml:space="preserve"> people to see </w:t>
      </w:r>
      <w:r>
        <w:t>or write to, resources required.</w:t>
      </w:r>
    </w:p>
    <w:p w14:paraId="24C423B3" w14:textId="77777777" w:rsidR="00BE38FA" w:rsidRDefault="00BE38FA" w:rsidP="00BE38FA">
      <w:r w:rsidRPr="007F1E81">
        <w:t>Starting with notes, lists or flowcharts that will help you to capture and clarity your ideas and intentions</w:t>
      </w:r>
      <w:r>
        <w:t>.</w:t>
      </w:r>
    </w:p>
    <w:p w14:paraId="139A43E0" w14:textId="77777777" w:rsidR="00BE38FA" w:rsidRPr="007F1E81" w:rsidRDefault="00BE38FA" w:rsidP="00BE38FA">
      <w:r w:rsidRPr="007F1E81">
        <w:rPr>
          <w:b/>
          <w:bCs/>
        </w:rPr>
        <w:t>Priorities</w:t>
      </w:r>
    </w:p>
    <w:p w14:paraId="202AA48B" w14:textId="77777777" w:rsidR="00BE38FA" w:rsidRDefault="00BE38FA" w:rsidP="00BE38FA">
      <w:r w:rsidRPr="007F1E81">
        <w:lastRenderedPageBreak/>
        <w:t>Deciding which tasks are the most important</w:t>
      </w:r>
      <w:r>
        <w:t xml:space="preserve"> (</w:t>
      </w:r>
      <w:r w:rsidRPr="007F1E81">
        <w:t>first priority</w:t>
      </w:r>
      <w:r>
        <w:t>)</w:t>
      </w:r>
      <w:r w:rsidRPr="007F1E81">
        <w:t xml:space="preserve"> – what is the most valuable use of your time at that very moment</w:t>
      </w:r>
      <w:r>
        <w:t>.</w:t>
      </w:r>
    </w:p>
    <w:p w14:paraId="1EF73CDE" w14:textId="77777777" w:rsidR="00BE38FA" w:rsidRPr="007F1E81" w:rsidRDefault="00BE38FA" w:rsidP="00BE38FA">
      <w:r w:rsidRPr="007F1E81">
        <w:rPr>
          <w:b/>
          <w:bCs/>
        </w:rPr>
        <w:t xml:space="preserve">Focus: one thing at a time </w:t>
      </w:r>
    </w:p>
    <w:p w14:paraId="0DE6D85C" w14:textId="77777777" w:rsidR="00BE38FA" w:rsidRPr="007F1E81" w:rsidRDefault="00BE38FA" w:rsidP="00BE38FA">
      <w:r w:rsidRPr="007F1E81">
        <w:t>Work on one thing at a time until it is finished</w:t>
      </w:r>
    </w:p>
    <w:p w14:paraId="6C06EE60" w14:textId="77777777" w:rsidR="00BE38FA" w:rsidRPr="007F1E81" w:rsidRDefault="00BE38FA" w:rsidP="00BE38FA">
      <w:pPr>
        <w:pStyle w:val="ListParagraph"/>
        <w:numPr>
          <w:ilvl w:val="0"/>
          <w:numId w:val="9"/>
        </w:numPr>
      </w:pPr>
      <w:r w:rsidRPr="007F1E81">
        <w:t xml:space="preserve">Using follow-up system </w:t>
      </w:r>
    </w:p>
    <w:p w14:paraId="60F3D87A" w14:textId="77777777" w:rsidR="00BE38FA" w:rsidRPr="007F1E81" w:rsidRDefault="00BE38FA" w:rsidP="00BE38FA">
      <w:pPr>
        <w:pStyle w:val="ListParagraph"/>
        <w:numPr>
          <w:ilvl w:val="0"/>
          <w:numId w:val="9"/>
        </w:numPr>
      </w:pPr>
      <w:r w:rsidRPr="007F1E81">
        <w:t xml:space="preserve">Make sure that everything that you need is available before you start work </w:t>
      </w:r>
    </w:p>
    <w:p w14:paraId="05C4A70D" w14:textId="77777777" w:rsidR="00BE38FA" w:rsidRDefault="00BE38FA" w:rsidP="00BE38FA">
      <w:pPr>
        <w:pStyle w:val="ListParagraph"/>
        <w:numPr>
          <w:ilvl w:val="0"/>
          <w:numId w:val="9"/>
        </w:numPr>
      </w:pPr>
      <w:r>
        <w:t>B</w:t>
      </w:r>
      <w:r w:rsidRPr="007F1E81">
        <w:t>efore you start a task clear away everything from your desk that you do not need for that particular task</w:t>
      </w:r>
    </w:p>
    <w:p w14:paraId="64495252" w14:textId="77777777" w:rsidR="00BE38FA" w:rsidRPr="007F1E81" w:rsidRDefault="00BE38FA" w:rsidP="00BE38FA">
      <w:r w:rsidRPr="007F1E81">
        <w:rPr>
          <w:b/>
          <w:bCs/>
        </w:rPr>
        <w:t>Urgency: do it now</w:t>
      </w:r>
    </w:p>
    <w:p w14:paraId="6BE80142" w14:textId="77777777" w:rsidR="00BE38FA" w:rsidRPr="007F1E81" w:rsidRDefault="00BE38FA" w:rsidP="00BE38FA">
      <w:r w:rsidRPr="007F1E81">
        <w:t>Do not put off large, difficult or unpleasant tasks simply because they are large, difficult or unpleasant.</w:t>
      </w:r>
    </w:p>
    <w:p w14:paraId="3E852947" w14:textId="77777777" w:rsidR="00BE38FA" w:rsidRDefault="00BE38FA" w:rsidP="00BE38FA">
      <w:r w:rsidRPr="007F1E81">
        <w:t>If you put it off today, it will be even more of an emergency tomorrow.</w:t>
      </w:r>
    </w:p>
    <w:p w14:paraId="158D5CA4" w14:textId="77777777" w:rsidR="00BE38FA" w:rsidRDefault="00BE38FA" w:rsidP="00BE38FA">
      <w:pPr>
        <w:rPr>
          <w:b/>
          <w:bCs/>
        </w:rPr>
      </w:pPr>
      <w:r w:rsidRPr="007F1E81">
        <w:rPr>
          <w:b/>
          <w:bCs/>
        </w:rPr>
        <w:t>Organization</w:t>
      </w:r>
    </w:p>
    <w:p w14:paraId="6B27BCDE" w14:textId="77777777" w:rsidR="00BE38FA" w:rsidRPr="007F1E81" w:rsidRDefault="00BE38FA" w:rsidP="00BE38FA">
      <w:r w:rsidRPr="007F1E81">
        <w:t xml:space="preserve">Apart </w:t>
      </w:r>
      <w:proofErr w:type="spellStart"/>
      <w:r w:rsidRPr="007F1E81">
        <w:t>form</w:t>
      </w:r>
      <w:proofErr w:type="spellEnd"/>
      <w:r w:rsidRPr="007F1E81">
        <w:t xml:space="preserve"> working to plans, checklists and schedules, your work organization might be improved by: </w:t>
      </w:r>
    </w:p>
    <w:p w14:paraId="6E8580D0" w14:textId="77777777" w:rsidR="00BE38FA" w:rsidRDefault="00BE38FA" w:rsidP="00BE38FA">
      <w:pPr>
        <w:pStyle w:val="ListParagraph"/>
        <w:numPr>
          <w:ilvl w:val="0"/>
          <w:numId w:val="10"/>
        </w:numPr>
      </w:pPr>
      <w:r w:rsidRPr="007F1E81">
        <w:t>An ABCD method of work management</w:t>
      </w:r>
    </w:p>
    <w:p w14:paraId="12ABA89F" w14:textId="77777777" w:rsidR="00BE38FA" w:rsidRPr="007F1E81" w:rsidRDefault="00BE38FA" w:rsidP="00BE38FA">
      <w:pPr>
        <w:pStyle w:val="ListParagraph"/>
      </w:pPr>
      <w:r w:rsidRPr="007F1E81">
        <w:rPr>
          <w:b/>
        </w:rPr>
        <w:t>A</w:t>
      </w:r>
      <w:r w:rsidRPr="007F1E81">
        <w:t>ct on item immediately</w:t>
      </w:r>
    </w:p>
    <w:p w14:paraId="5E709561" w14:textId="77777777" w:rsidR="00BE38FA" w:rsidRPr="007F1E81" w:rsidRDefault="00BE38FA" w:rsidP="00BE38FA">
      <w:pPr>
        <w:pStyle w:val="ListParagraph"/>
      </w:pPr>
      <w:r w:rsidRPr="007F1E81">
        <w:rPr>
          <w:b/>
        </w:rPr>
        <w:t>B</w:t>
      </w:r>
      <w:r w:rsidRPr="007F1E81">
        <w:t xml:space="preserve">in it, if you’re sure it’s worthless, irrelevant </w:t>
      </w:r>
    </w:p>
    <w:p w14:paraId="201F9E3B" w14:textId="77777777" w:rsidR="00BE38FA" w:rsidRPr="007F1E81" w:rsidRDefault="00BE38FA" w:rsidP="00BE38FA">
      <w:pPr>
        <w:pStyle w:val="ListParagraph"/>
      </w:pPr>
      <w:r w:rsidRPr="007F1E81">
        <w:rPr>
          <w:b/>
        </w:rPr>
        <w:t>C</w:t>
      </w:r>
      <w:r w:rsidRPr="007F1E81">
        <w:t xml:space="preserve">reate a definite plan for coming back to the item  </w:t>
      </w:r>
    </w:p>
    <w:p w14:paraId="7805F7CD" w14:textId="77777777" w:rsidR="00BE38FA" w:rsidRPr="007F1E81" w:rsidRDefault="00BE38FA" w:rsidP="00BE38FA">
      <w:pPr>
        <w:pStyle w:val="ListParagraph"/>
      </w:pPr>
      <w:r w:rsidRPr="007F1E81">
        <w:rPr>
          <w:b/>
        </w:rPr>
        <w:t>D</w:t>
      </w:r>
      <w:r w:rsidRPr="007F1E81">
        <w:t>elegate it to someone else to handle</w:t>
      </w:r>
    </w:p>
    <w:p w14:paraId="1800606C" w14:textId="77777777" w:rsidR="00BE38FA" w:rsidRDefault="00BE38FA" w:rsidP="00BE38FA">
      <w:pPr>
        <w:pStyle w:val="ListParagraph"/>
        <w:numPr>
          <w:ilvl w:val="0"/>
          <w:numId w:val="10"/>
        </w:numPr>
      </w:pPr>
      <w:r w:rsidRPr="007F1E81">
        <w:t>Organize your work in batches of jobs requiring the same activities, files, equipment</w:t>
      </w:r>
    </w:p>
    <w:p w14:paraId="617FC6E8" w14:textId="77777777" w:rsidR="00BE38FA" w:rsidRPr="007F1E81" w:rsidRDefault="00BE38FA" w:rsidP="00BE38FA">
      <w:pPr>
        <w:pStyle w:val="ListParagraph"/>
        <w:numPr>
          <w:ilvl w:val="0"/>
          <w:numId w:val="10"/>
        </w:numPr>
      </w:pPr>
      <w:r w:rsidRPr="007F1E81">
        <w:t>Take advantage of your natural work patterns</w:t>
      </w:r>
    </w:p>
    <w:p w14:paraId="7DFE8A8B" w14:textId="77777777" w:rsidR="00BE38FA" w:rsidRPr="007F1E81" w:rsidRDefault="00BE38FA" w:rsidP="00BE38FA"/>
    <w:p w14:paraId="20BBECC9" w14:textId="77777777" w:rsidR="00BE38FA" w:rsidRDefault="00BE38FA" w:rsidP="00BE38FA"/>
    <w:p w14:paraId="3ACE4D7C" w14:textId="77777777" w:rsidR="00095F1F" w:rsidRDefault="00095F1F" w:rsidP="00BE38FA"/>
    <w:p w14:paraId="177F6784" w14:textId="77777777" w:rsidR="00095F1F" w:rsidRPr="00BE38FA" w:rsidRDefault="00095F1F" w:rsidP="00BE38FA"/>
    <w:p w14:paraId="79129FAF" w14:textId="77777777" w:rsidR="0045139A" w:rsidRPr="00A17136" w:rsidRDefault="0045139A" w:rsidP="00A17136">
      <w:pPr>
        <w:pStyle w:val="Heading1"/>
      </w:pPr>
      <w:bookmarkStart w:id="13" w:name="_Toc458413854"/>
      <w:r w:rsidRPr="00A17136">
        <w:lastRenderedPageBreak/>
        <w:t>Task 3</w:t>
      </w:r>
      <w:bookmarkEnd w:id="13"/>
    </w:p>
    <w:p w14:paraId="5A84EB04" w14:textId="77777777" w:rsidR="0045139A" w:rsidRDefault="0045139A" w:rsidP="0045139A">
      <w:pPr>
        <w:pStyle w:val="Heading2"/>
      </w:pPr>
      <w:bookmarkStart w:id="14" w:name="_Toc458413855"/>
      <w:r>
        <w:t xml:space="preserve">3.1 </w:t>
      </w:r>
      <w:r w:rsidRPr="00C85E4C">
        <w:t>Discuss and analyse different roles people play in a team and how they manage to work together to achieve shared goals.</w:t>
      </w:r>
      <w:bookmarkEnd w:id="14"/>
    </w:p>
    <w:p w14:paraId="3838EEC4" w14:textId="77777777" w:rsidR="0045139A" w:rsidRDefault="0045139A" w:rsidP="0045139A">
      <w:r>
        <w:t xml:space="preserve">Teamwork is the action of group of people in which the </w:t>
      </w:r>
      <w:proofErr w:type="spellStart"/>
      <w:r>
        <w:t>individial</w:t>
      </w:r>
      <w:proofErr w:type="spellEnd"/>
      <w:r>
        <w:t xml:space="preserve"> interests of group members become secondary to achieving the goals of the group.</w:t>
      </w:r>
    </w:p>
    <w:p w14:paraId="7B2CA7C5" w14:textId="77777777" w:rsidR="0045139A" w:rsidRPr="00FB1F88" w:rsidRDefault="0045139A" w:rsidP="0045139A">
      <w:r w:rsidRPr="00FB1F88">
        <w:t>A Team Role is defined as "a tendency to behave, contribute and interrelate with others in a particular way.</w:t>
      </w:r>
      <w:proofErr w:type="gramStart"/>
      <w:r w:rsidRPr="00FB1F88">
        <w:t>"</w:t>
      </w:r>
      <w:r>
        <w:t>.</w:t>
      </w:r>
      <w:proofErr w:type="gramEnd"/>
      <w:r>
        <w:t xml:space="preserve"> </w:t>
      </w:r>
      <w:r w:rsidRPr="00FB1F88">
        <w:t>For a team to be successful it needs to have access to each of the 9 Belbin Team Roles:</w:t>
      </w:r>
    </w:p>
    <w:tbl>
      <w:tblPr>
        <w:tblStyle w:val="TableGrid"/>
        <w:tblW w:w="0" w:type="auto"/>
        <w:tblLook w:val="04A0" w:firstRow="1" w:lastRow="0" w:firstColumn="1" w:lastColumn="0" w:noHBand="0" w:noVBand="1"/>
      </w:tblPr>
      <w:tblGrid>
        <w:gridCol w:w="338"/>
        <w:gridCol w:w="1490"/>
        <w:gridCol w:w="2659"/>
        <w:gridCol w:w="1850"/>
        <w:gridCol w:w="2491"/>
      </w:tblGrid>
      <w:tr w:rsidR="0045139A" w14:paraId="1D3068E9" w14:textId="77777777" w:rsidTr="00AE60CA">
        <w:tc>
          <w:tcPr>
            <w:tcW w:w="328" w:type="dxa"/>
          </w:tcPr>
          <w:p w14:paraId="7B2D3736" w14:textId="77777777" w:rsidR="0045139A" w:rsidRDefault="0045139A" w:rsidP="0045139A"/>
        </w:tc>
        <w:tc>
          <w:tcPr>
            <w:tcW w:w="1227" w:type="dxa"/>
          </w:tcPr>
          <w:p w14:paraId="10ABFC32" w14:textId="77777777" w:rsidR="0045139A" w:rsidRDefault="0045139A" w:rsidP="0045139A">
            <w:r>
              <w:t>Role</w:t>
            </w:r>
          </w:p>
        </w:tc>
        <w:tc>
          <w:tcPr>
            <w:tcW w:w="3619" w:type="dxa"/>
          </w:tcPr>
          <w:p w14:paraId="30F6BB18" w14:textId="77777777" w:rsidR="0045139A" w:rsidRDefault="0045139A" w:rsidP="0045139A">
            <w:r>
              <w:t>Description</w:t>
            </w:r>
          </w:p>
        </w:tc>
        <w:tc>
          <w:tcPr>
            <w:tcW w:w="2102" w:type="dxa"/>
          </w:tcPr>
          <w:p w14:paraId="047452A7" w14:textId="77777777" w:rsidR="0045139A" w:rsidRDefault="0045139A" w:rsidP="0045139A">
            <w:proofErr w:type="spellStart"/>
            <w:r>
              <w:t>Teamrole</w:t>
            </w:r>
            <w:proofErr w:type="spellEnd"/>
            <w:r>
              <w:t xml:space="preserve"> contribution</w:t>
            </w:r>
          </w:p>
        </w:tc>
        <w:tc>
          <w:tcPr>
            <w:tcW w:w="2074" w:type="dxa"/>
          </w:tcPr>
          <w:p w14:paraId="7D93765A" w14:textId="77777777" w:rsidR="0045139A" w:rsidRDefault="0045139A" w:rsidP="0045139A">
            <w:r>
              <w:t>Allowable weaknesses</w:t>
            </w:r>
          </w:p>
        </w:tc>
      </w:tr>
      <w:tr w:rsidR="0045139A" w14:paraId="3E916D34" w14:textId="77777777" w:rsidTr="00AE60CA">
        <w:tc>
          <w:tcPr>
            <w:tcW w:w="328" w:type="dxa"/>
          </w:tcPr>
          <w:p w14:paraId="65358331" w14:textId="77777777" w:rsidR="0045139A" w:rsidRDefault="0045139A" w:rsidP="0045139A">
            <w:r>
              <w:t>1</w:t>
            </w:r>
          </w:p>
        </w:tc>
        <w:tc>
          <w:tcPr>
            <w:tcW w:w="1227" w:type="dxa"/>
          </w:tcPr>
          <w:p w14:paraId="50F6D2C1" w14:textId="77777777" w:rsidR="0045139A" w:rsidRDefault="0045139A" w:rsidP="0045139A">
            <w:r>
              <w:t>Plant</w:t>
            </w:r>
          </w:p>
        </w:tc>
        <w:tc>
          <w:tcPr>
            <w:tcW w:w="3619" w:type="dxa"/>
          </w:tcPr>
          <w:p w14:paraId="28001BCB" w14:textId="77777777" w:rsidR="0045139A" w:rsidRDefault="0045139A" w:rsidP="0045139A">
            <w:r>
              <w:t xml:space="preserve">Creative, </w:t>
            </w:r>
            <w:r w:rsidRPr="00FB1F88">
              <w:t>imaginative, unorthodox</w:t>
            </w:r>
          </w:p>
          <w:p w14:paraId="273700E1" w14:textId="77777777" w:rsidR="0045139A" w:rsidRDefault="0045139A" w:rsidP="0045139A"/>
        </w:tc>
        <w:tc>
          <w:tcPr>
            <w:tcW w:w="2102" w:type="dxa"/>
          </w:tcPr>
          <w:p w14:paraId="0429922E" w14:textId="77777777" w:rsidR="0045139A" w:rsidRDefault="0045139A" w:rsidP="0045139A">
            <w:r w:rsidRPr="00FB1F88">
              <w:t>Solves difficult problems</w:t>
            </w:r>
          </w:p>
        </w:tc>
        <w:tc>
          <w:tcPr>
            <w:tcW w:w="2074" w:type="dxa"/>
          </w:tcPr>
          <w:p w14:paraId="49D9AB67" w14:textId="77777777" w:rsidR="0045139A" w:rsidRDefault="0045139A" w:rsidP="0045139A">
            <w:r>
              <w:t xml:space="preserve">Ignores detail too </w:t>
            </w:r>
            <w:r w:rsidRPr="00FB1F88">
              <w:t>preoccupied to communicate</w:t>
            </w:r>
            <w:r>
              <w:t xml:space="preserve"> </w:t>
            </w:r>
            <w:r w:rsidRPr="00FB1F88">
              <w:t>effectively</w:t>
            </w:r>
          </w:p>
        </w:tc>
      </w:tr>
      <w:tr w:rsidR="0045139A" w14:paraId="6DABB116" w14:textId="77777777" w:rsidTr="00AE60CA">
        <w:tc>
          <w:tcPr>
            <w:tcW w:w="328" w:type="dxa"/>
          </w:tcPr>
          <w:p w14:paraId="6C17351C" w14:textId="77777777" w:rsidR="0045139A" w:rsidRDefault="0045139A" w:rsidP="0045139A">
            <w:r>
              <w:t>2</w:t>
            </w:r>
          </w:p>
        </w:tc>
        <w:tc>
          <w:tcPr>
            <w:tcW w:w="1227" w:type="dxa"/>
          </w:tcPr>
          <w:p w14:paraId="515D6F7A" w14:textId="77777777" w:rsidR="0045139A" w:rsidRDefault="0045139A" w:rsidP="0045139A">
            <w:r w:rsidRPr="00FB1F88">
              <w:t>Resource investigator</w:t>
            </w:r>
          </w:p>
        </w:tc>
        <w:tc>
          <w:tcPr>
            <w:tcW w:w="3619" w:type="dxa"/>
          </w:tcPr>
          <w:p w14:paraId="088A825A" w14:textId="77777777" w:rsidR="0045139A" w:rsidRDefault="0045139A" w:rsidP="0045139A">
            <w:r>
              <w:t>E</w:t>
            </w:r>
            <w:r w:rsidRPr="00FB1F88">
              <w:t>xtrovert, enthusiastic</w:t>
            </w:r>
            <w:r>
              <w:t xml:space="preserve">, </w:t>
            </w:r>
            <w:r w:rsidRPr="00FB1F88">
              <w:t>communicative</w:t>
            </w:r>
          </w:p>
        </w:tc>
        <w:tc>
          <w:tcPr>
            <w:tcW w:w="2102" w:type="dxa"/>
          </w:tcPr>
          <w:p w14:paraId="44B760CE" w14:textId="77777777" w:rsidR="0045139A" w:rsidRDefault="0045139A" w:rsidP="0045139A">
            <w:r w:rsidRPr="00FB1F88">
              <w:t>Explores opportunities, develops contacts</w:t>
            </w:r>
          </w:p>
        </w:tc>
        <w:tc>
          <w:tcPr>
            <w:tcW w:w="2074" w:type="dxa"/>
          </w:tcPr>
          <w:p w14:paraId="4A099BD2" w14:textId="77777777" w:rsidR="0045139A" w:rsidRDefault="0045139A" w:rsidP="0045139A">
            <w:r w:rsidRPr="005F4977">
              <w:t>Ov</w:t>
            </w:r>
            <w:r>
              <w:t xml:space="preserve">er-optimistic, loses interest once initial enthusiasm has </w:t>
            </w:r>
            <w:r w:rsidRPr="005F4977">
              <w:t>passed</w:t>
            </w:r>
          </w:p>
        </w:tc>
      </w:tr>
      <w:tr w:rsidR="0045139A" w14:paraId="48D69D04" w14:textId="77777777" w:rsidTr="00AE60CA">
        <w:tc>
          <w:tcPr>
            <w:tcW w:w="328" w:type="dxa"/>
          </w:tcPr>
          <w:p w14:paraId="6EB5851C" w14:textId="77777777" w:rsidR="0045139A" w:rsidRDefault="0045139A" w:rsidP="0045139A">
            <w:r>
              <w:t>3</w:t>
            </w:r>
          </w:p>
        </w:tc>
        <w:tc>
          <w:tcPr>
            <w:tcW w:w="1227" w:type="dxa"/>
          </w:tcPr>
          <w:p w14:paraId="44C08792" w14:textId="77777777" w:rsidR="0045139A" w:rsidRDefault="0045139A" w:rsidP="0045139A">
            <w:r w:rsidRPr="00FB1F88">
              <w:t>Coordinator</w:t>
            </w:r>
          </w:p>
        </w:tc>
        <w:tc>
          <w:tcPr>
            <w:tcW w:w="3619" w:type="dxa"/>
          </w:tcPr>
          <w:p w14:paraId="291DC462" w14:textId="77777777" w:rsidR="0045139A" w:rsidRDefault="0045139A" w:rsidP="0045139A">
            <w:r>
              <w:t>M</w:t>
            </w:r>
            <w:r w:rsidRPr="00FB1F88">
              <w:t xml:space="preserve">ature, </w:t>
            </w:r>
            <w:proofErr w:type="spellStart"/>
            <w:r w:rsidRPr="00FB1F88">
              <w:t>conndent</w:t>
            </w:r>
            <w:proofErr w:type="spellEnd"/>
            <w:r w:rsidRPr="00FB1F88">
              <w:t xml:space="preserve"> a good chairperson</w:t>
            </w:r>
          </w:p>
        </w:tc>
        <w:tc>
          <w:tcPr>
            <w:tcW w:w="2102" w:type="dxa"/>
          </w:tcPr>
          <w:p w14:paraId="76039CFE" w14:textId="77777777" w:rsidR="0045139A" w:rsidRDefault="0045139A" w:rsidP="0045139A">
            <w:r w:rsidRPr="005F4977">
              <w:t>Clarifies goals, promotes decision-making, delegates well</w:t>
            </w:r>
          </w:p>
        </w:tc>
        <w:tc>
          <w:tcPr>
            <w:tcW w:w="2074" w:type="dxa"/>
          </w:tcPr>
          <w:p w14:paraId="03AAC1BA" w14:textId="77777777" w:rsidR="0045139A" w:rsidRDefault="0045139A" w:rsidP="0045139A">
            <w:r>
              <w:t xml:space="preserve">Can be seen as </w:t>
            </w:r>
            <w:proofErr w:type="spellStart"/>
            <w:r>
              <w:t>manipulative,</w:t>
            </w:r>
            <w:r w:rsidRPr="005F4977">
              <w:t>delegates</w:t>
            </w:r>
            <w:proofErr w:type="spellEnd"/>
            <w:r w:rsidRPr="005F4977">
              <w:t xml:space="preserve"> personal work</w:t>
            </w:r>
          </w:p>
        </w:tc>
      </w:tr>
      <w:tr w:rsidR="0045139A" w14:paraId="22C5A264" w14:textId="77777777" w:rsidTr="00AE60CA">
        <w:tc>
          <w:tcPr>
            <w:tcW w:w="328" w:type="dxa"/>
          </w:tcPr>
          <w:p w14:paraId="6C526EE1" w14:textId="77777777" w:rsidR="0045139A" w:rsidRDefault="0045139A" w:rsidP="0045139A">
            <w:r>
              <w:t>4</w:t>
            </w:r>
          </w:p>
        </w:tc>
        <w:tc>
          <w:tcPr>
            <w:tcW w:w="1227" w:type="dxa"/>
          </w:tcPr>
          <w:p w14:paraId="31749212" w14:textId="77777777" w:rsidR="0045139A" w:rsidRDefault="0045139A" w:rsidP="0045139A">
            <w:r w:rsidRPr="00FB1F88">
              <w:t>Shaper</w:t>
            </w:r>
          </w:p>
        </w:tc>
        <w:tc>
          <w:tcPr>
            <w:tcW w:w="3619" w:type="dxa"/>
          </w:tcPr>
          <w:p w14:paraId="60147868" w14:textId="77777777" w:rsidR="0045139A" w:rsidRDefault="0045139A" w:rsidP="0045139A">
            <w:r>
              <w:t>C</w:t>
            </w:r>
            <w:r w:rsidRPr="00FB1F88">
              <w:t>hallenging, dynamic, thrives on pressure</w:t>
            </w:r>
          </w:p>
        </w:tc>
        <w:tc>
          <w:tcPr>
            <w:tcW w:w="2102" w:type="dxa"/>
          </w:tcPr>
          <w:p w14:paraId="0C5C0CA5" w14:textId="77777777" w:rsidR="0045139A" w:rsidRDefault="0045139A" w:rsidP="0045139A">
            <w:r w:rsidRPr="00FB1F88">
              <w:t>Has the drive and courage to overcome obstacles</w:t>
            </w:r>
          </w:p>
        </w:tc>
        <w:tc>
          <w:tcPr>
            <w:tcW w:w="2074" w:type="dxa"/>
          </w:tcPr>
          <w:p w14:paraId="425DC7C5" w14:textId="77777777" w:rsidR="0045139A" w:rsidRDefault="0045139A" w:rsidP="0045139A">
            <w:r>
              <w:t xml:space="preserve">Can provoke others, hurts </w:t>
            </w:r>
            <w:r w:rsidRPr="005F4977">
              <w:t>people's feelings</w:t>
            </w:r>
          </w:p>
        </w:tc>
      </w:tr>
      <w:tr w:rsidR="0045139A" w14:paraId="21F0DBE1" w14:textId="77777777" w:rsidTr="00AE60CA">
        <w:tc>
          <w:tcPr>
            <w:tcW w:w="328" w:type="dxa"/>
          </w:tcPr>
          <w:p w14:paraId="12F3974B" w14:textId="77777777" w:rsidR="0045139A" w:rsidRDefault="0045139A" w:rsidP="0045139A">
            <w:r>
              <w:t>5</w:t>
            </w:r>
          </w:p>
        </w:tc>
        <w:tc>
          <w:tcPr>
            <w:tcW w:w="1227" w:type="dxa"/>
          </w:tcPr>
          <w:p w14:paraId="25FFDE3B" w14:textId="77777777" w:rsidR="0045139A" w:rsidRDefault="0045139A" w:rsidP="0045139A">
            <w:r w:rsidRPr="00FB1F88">
              <w:t>Monitor evaluator</w:t>
            </w:r>
          </w:p>
        </w:tc>
        <w:tc>
          <w:tcPr>
            <w:tcW w:w="3619" w:type="dxa"/>
          </w:tcPr>
          <w:p w14:paraId="63FD49EF" w14:textId="77777777" w:rsidR="0045139A" w:rsidRDefault="0045139A" w:rsidP="0045139A">
            <w:r>
              <w:t>S</w:t>
            </w:r>
            <w:r w:rsidRPr="005F4977">
              <w:t>ober, strategic and discerning</w:t>
            </w:r>
          </w:p>
        </w:tc>
        <w:tc>
          <w:tcPr>
            <w:tcW w:w="2102" w:type="dxa"/>
          </w:tcPr>
          <w:p w14:paraId="070A4120" w14:textId="77777777" w:rsidR="0045139A" w:rsidRDefault="0045139A" w:rsidP="0045139A">
            <w:r>
              <w:t xml:space="preserve">Sees all options, judges </w:t>
            </w:r>
            <w:r w:rsidRPr="005F4977">
              <w:t>accurately</w:t>
            </w:r>
          </w:p>
        </w:tc>
        <w:tc>
          <w:tcPr>
            <w:tcW w:w="2074" w:type="dxa"/>
          </w:tcPr>
          <w:p w14:paraId="2F71204C" w14:textId="77777777" w:rsidR="0045139A" w:rsidRDefault="0045139A" w:rsidP="0045139A">
            <w:r>
              <w:t>Lacks drive and ability to</w:t>
            </w:r>
            <w:r w:rsidRPr="005F4977">
              <w:t xml:space="preserve"> inspire others, overly critical</w:t>
            </w:r>
          </w:p>
        </w:tc>
      </w:tr>
      <w:tr w:rsidR="0045139A" w14:paraId="4851553B" w14:textId="77777777" w:rsidTr="00AE60CA">
        <w:tc>
          <w:tcPr>
            <w:tcW w:w="328" w:type="dxa"/>
          </w:tcPr>
          <w:p w14:paraId="302FF92B" w14:textId="77777777" w:rsidR="0045139A" w:rsidRDefault="0045139A" w:rsidP="0045139A">
            <w:r>
              <w:lastRenderedPageBreak/>
              <w:t>6</w:t>
            </w:r>
          </w:p>
        </w:tc>
        <w:tc>
          <w:tcPr>
            <w:tcW w:w="1227" w:type="dxa"/>
          </w:tcPr>
          <w:p w14:paraId="3B76A377" w14:textId="77777777" w:rsidR="0045139A" w:rsidRDefault="0045139A" w:rsidP="0045139A">
            <w:r w:rsidRPr="005F4977">
              <w:t>Team worker</w:t>
            </w:r>
          </w:p>
        </w:tc>
        <w:tc>
          <w:tcPr>
            <w:tcW w:w="3619" w:type="dxa"/>
          </w:tcPr>
          <w:p w14:paraId="5169D296" w14:textId="77777777" w:rsidR="0045139A" w:rsidRDefault="0045139A" w:rsidP="0045139A">
            <w:r>
              <w:t>M</w:t>
            </w:r>
            <w:r w:rsidRPr="005F4977">
              <w:t>ild, cooperative, perceptive and diplomatic</w:t>
            </w:r>
          </w:p>
        </w:tc>
        <w:tc>
          <w:tcPr>
            <w:tcW w:w="2102" w:type="dxa"/>
          </w:tcPr>
          <w:p w14:paraId="63C0B3D5" w14:textId="77777777" w:rsidR="0045139A" w:rsidRDefault="0045139A" w:rsidP="0045139A">
            <w:r w:rsidRPr="005F4977">
              <w:t>Listens, builds, averts friction, calms the waters</w:t>
            </w:r>
          </w:p>
        </w:tc>
        <w:tc>
          <w:tcPr>
            <w:tcW w:w="2074" w:type="dxa"/>
          </w:tcPr>
          <w:p w14:paraId="72BFEF6E" w14:textId="77777777" w:rsidR="0045139A" w:rsidRDefault="0045139A" w:rsidP="0045139A">
            <w:r w:rsidRPr="005F4977">
              <w:t>Indecisive in crunch situations, can be easily influenced</w:t>
            </w:r>
          </w:p>
        </w:tc>
      </w:tr>
      <w:tr w:rsidR="0045139A" w14:paraId="4B57BA27" w14:textId="77777777" w:rsidTr="00AE60CA">
        <w:tc>
          <w:tcPr>
            <w:tcW w:w="328" w:type="dxa"/>
          </w:tcPr>
          <w:p w14:paraId="733FA574" w14:textId="77777777" w:rsidR="0045139A" w:rsidRDefault="0045139A" w:rsidP="0045139A">
            <w:r>
              <w:t>7</w:t>
            </w:r>
          </w:p>
        </w:tc>
        <w:tc>
          <w:tcPr>
            <w:tcW w:w="1227" w:type="dxa"/>
          </w:tcPr>
          <w:p w14:paraId="6BBB37FE" w14:textId="77777777" w:rsidR="0045139A" w:rsidRDefault="0045139A" w:rsidP="0045139A">
            <w:r w:rsidRPr="005F4977">
              <w:t>Implementer</w:t>
            </w:r>
          </w:p>
        </w:tc>
        <w:tc>
          <w:tcPr>
            <w:tcW w:w="3619" w:type="dxa"/>
          </w:tcPr>
          <w:p w14:paraId="085FF800" w14:textId="77777777" w:rsidR="0045139A" w:rsidRDefault="0045139A" w:rsidP="0045139A">
            <w:r>
              <w:t>R</w:t>
            </w:r>
            <w:r w:rsidRPr="005F4977">
              <w:t>eliable, disciplined, conservative and efficient</w:t>
            </w:r>
          </w:p>
        </w:tc>
        <w:tc>
          <w:tcPr>
            <w:tcW w:w="2102" w:type="dxa"/>
          </w:tcPr>
          <w:p w14:paraId="64B9BAB1" w14:textId="77777777" w:rsidR="0045139A" w:rsidRDefault="0045139A" w:rsidP="0045139A">
            <w:r w:rsidRPr="005F4977">
              <w:t>Turns ideas into practical</w:t>
            </w:r>
          </w:p>
        </w:tc>
        <w:tc>
          <w:tcPr>
            <w:tcW w:w="2074" w:type="dxa"/>
          </w:tcPr>
          <w:p w14:paraId="443BF5F6" w14:textId="77777777" w:rsidR="0045139A" w:rsidRDefault="0045139A" w:rsidP="0045139A">
            <w:r w:rsidRPr="005F4977">
              <w:t>Somewhat inflexible, slow to respond to new possibilities</w:t>
            </w:r>
          </w:p>
        </w:tc>
      </w:tr>
      <w:tr w:rsidR="0045139A" w14:paraId="2E493367" w14:textId="77777777" w:rsidTr="00AE60CA">
        <w:tc>
          <w:tcPr>
            <w:tcW w:w="328" w:type="dxa"/>
          </w:tcPr>
          <w:p w14:paraId="7F8D578F" w14:textId="77777777" w:rsidR="0045139A" w:rsidRDefault="0045139A" w:rsidP="0045139A">
            <w:r>
              <w:t>8</w:t>
            </w:r>
          </w:p>
        </w:tc>
        <w:tc>
          <w:tcPr>
            <w:tcW w:w="1227" w:type="dxa"/>
          </w:tcPr>
          <w:p w14:paraId="6C6510A4" w14:textId="77777777" w:rsidR="0045139A" w:rsidRDefault="0045139A" w:rsidP="0045139A">
            <w:r w:rsidRPr="005F4977">
              <w:t>Completer</w:t>
            </w:r>
          </w:p>
        </w:tc>
        <w:tc>
          <w:tcPr>
            <w:tcW w:w="3619" w:type="dxa"/>
          </w:tcPr>
          <w:p w14:paraId="7C3C61FB" w14:textId="77777777" w:rsidR="0045139A" w:rsidRDefault="0045139A" w:rsidP="0045139A">
            <w:r>
              <w:t>A</w:t>
            </w:r>
            <w:r w:rsidRPr="005F4977">
              <w:t>nxious, painstaking, conscientious</w:t>
            </w:r>
          </w:p>
        </w:tc>
        <w:tc>
          <w:tcPr>
            <w:tcW w:w="2102" w:type="dxa"/>
          </w:tcPr>
          <w:p w14:paraId="3387C482" w14:textId="77777777" w:rsidR="0045139A" w:rsidRDefault="0045139A" w:rsidP="0045139A">
            <w:r w:rsidRPr="005F4977">
              <w:t>Searches out errors and omissions, delivers on time</w:t>
            </w:r>
          </w:p>
        </w:tc>
        <w:tc>
          <w:tcPr>
            <w:tcW w:w="2074" w:type="dxa"/>
          </w:tcPr>
          <w:p w14:paraId="7A8A7F79" w14:textId="77777777" w:rsidR="0045139A" w:rsidRDefault="0045139A" w:rsidP="0045139A">
            <w:r w:rsidRPr="005F4977">
              <w:t>Inclined to worry unduly, reluctant to delegate, can be a nitpicker</w:t>
            </w:r>
          </w:p>
        </w:tc>
      </w:tr>
      <w:tr w:rsidR="0045139A" w14:paraId="720FBA74" w14:textId="77777777" w:rsidTr="00AE60CA">
        <w:tc>
          <w:tcPr>
            <w:tcW w:w="328" w:type="dxa"/>
          </w:tcPr>
          <w:p w14:paraId="4945C65E" w14:textId="77777777" w:rsidR="0045139A" w:rsidRDefault="0045139A" w:rsidP="0045139A">
            <w:r>
              <w:t>9</w:t>
            </w:r>
          </w:p>
        </w:tc>
        <w:tc>
          <w:tcPr>
            <w:tcW w:w="1227" w:type="dxa"/>
          </w:tcPr>
          <w:p w14:paraId="14D7D6B9" w14:textId="77777777" w:rsidR="0045139A" w:rsidRDefault="0045139A" w:rsidP="0045139A">
            <w:r w:rsidRPr="005F4977">
              <w:t>Specialist</w:t>
            </w:r>
          </w:p>
        </w:tc>
        <w:tc>
          <w:tcPr>
            <w:tcW w:w="3619" w:type="dxa"/>
          </w:tcPr>
          <w:p w14:paraId="37553121" w14:textId="77777777" w:rsidR="0045139A" w:rsidRDefault="0045139A" w:rsidP="0045139A">
            <w:r>
              <w:t>S</w:t>
            </w:r>
            <w:r w:rsidRPr="005F4977">
              <w:t>ingle-minded, self-starting, dedicated</w:t>
            </w:r>
          </w:p>
        </w:tc>
        <w:tc>
          <w:tcPr>
            <w:tcW w:w="2102" w:type="dxa"/>
          </w:tcPr>
          <w:p w14:paraId="5A4A821F" w14:textId="77777777" w:rsidR="0045139A" w:rsidRDefault="0045139A" w:rsidP="0045139A">
            <w:r w:rsidRPr="005F4977">
              <w:t xml:space="preserve">Provides knowledge and skills </w:t>
            </w:r>
            <w:proofErr w:type="spellStart"/>
            <w:r w:rsidRPr="005F4977">
              <w:t>i</w:t>
            </w:r>
            <w:proofErr w:type="spellEnd"/>
            <w:r w:rsidRPr="005F4977">
              <w:t xml:space="preserve"> in rare supply</w:t>
            </w:r>
          </w:p>
        </w:tc>
        <w:tc>
          <w:tcPr>
            <w:tcW w:w="2074" w:type="dxa"/>
          </w:tcPr>
          <w:p w14:paraId="776ED5DF" w14:textId="77777777" w:rsidR="0045139A" w:rsidRDefault="0045139A" w:rsidP="0045139A">
            <w:r>
              <w:t>C</w:t>
            </w:r>
            <w:r w:rsidRPr="005F4977">
              <w:t>on</w:t>
            </w:r>
            <w:r>
              <w:t xml:space="preserve">tributes only on a narrow front, </w:t>
            </w:r>
            <w:r w:rsidRPr="005F4977">
              <w:t>dwells on technicalit</w:t>
            </w:r>
            <w:r>
              <w:t>ies, overlooks the “big picture”</w:t>
            </w:r>
          </w:p>
        </w:tc>
      </w:tr>
    </w:tbl>
    <w:p w14:paraId="6070EA73" w14:textId="77777777" w:rsidR="0045139A" w:rsidRPr="00FB1F88" w:rsidRDefault="0045139A" w:rsidP="0045139A"/>
    <w:p w14:paraId="66DF36C9" w14:textId="77777777" w:rsidR="0045139A" w:rsidRPr="005F4977" w:rsidRDefault="0045139A" w:rsidP="0045139A">
      <w:r>
        <w:rPr>
          <w:lang w:eastAsia="en-US"/>
        </w:rPr>
        <w:t>T</w:t>
      </w:r>
      <w:r w:rsidRPr="005F4977">
        <w:rPr>
          <w:lang w:eastAsia="en-US"/>
        </w:rPr>
        <w:t>he stages involved in team building are to:</w:t>
      </w:r>
    </w:p>
    <w:p w14:paraId="1C45A446" w14:textId="77777777" w:rsidR="0045139A" w:rsidRPr="005F4977" w:rsidRDefault="0045139A" w:rsidP="0045139A">
      <w:r w:rsidRPr="005F4977">
        <w:rPr>
          <w:lang w:eastAsia="en-US"/>
        </w:rPr>
        <w:t>•</w:t>
      </w:r>
      <w:r w:rsidRPr="005F4977">
        <w:rPr>
          <w:lang w:eastAsia="en-US"/>
        </w:rPr>
        <w:tab/>
        <w:t>Clarify the team goals</w:t>
      </w:r>
    </w:p>
    <w:p w14:paraId="36BBD072" w14:textId="77777777" w:rsidR="0045139A" w:rsidRPr="005F4977" w:rsidRDefault="0045139A" w:rsidP="0045139A">
      <w:r w:rsidRPr="005F4977">
        <w:rPr>
          <w:lang w:eastAsia="en-US"/>
        </w:rPr>
        <w:t>•</w:t>
      </w:r>
      <w:r w:rsidRPr="005F4977">
        <w:rPr>
          <w:lang w:eastAsia="en-US"/>
        </w:rPr>
        <w:tab/>
        <w:t>Identify those issues which inhibit the team from reaching their goals</w:t>
      </w:r>
    </w:p>
    <w:p w14:paraId="5E387609" w14:textId="77777777" w:rsidR="0045139A" w:rsidRDefault="0045139A" w:rsidP="0045139A">
      <w:pPr>
        <w:rPr>
          <w:lang w:eastAsia="en-US"/>
        </w:rPr>
      </w:pPr>
      <w:r w:rsidRPr="005F4977">
        <w:rPr>
          <w:lang w:eastAsia="en-US"/>
        </w:rPr>
        <w:t>•</w:t>
      </w:r>
      <w:r w:rsidRPr="005F4977">
        <w:rPr>
          <w:lang w:eastAsia="en-US"/>
        </w:rPr>
        <w:tab/>
        <w:t>Address those issues, remove the inhibitors and enable the goals to be achieved</w:t>
      </w:r>
    </w:p>
    <w:p w14:paraId="37152231" w14:textId="77777777" w:rsidR="0045139A" w:rsidRDefault="0045139A" w:rsidP="0045139A">
      <w:r>
        <w:t>Developing the characteristics outlined above is the first stage of building an effective and enjoyable team.</w:t>
      </w:r>
      <w:r w:rsidRPr="00453C6B">
        <w:t xml:space="preserve"> </w:t>
      </w:r>
      <w:r>
        <w:t xml:space="preserve">Psychologist Bruce </w:t>
      </w:r>
      <w:proofErr w:type="spellStart"/>
      <w:r>
        <w:t>Tuckman</w:t>
      </w:r>
      <w:proofErr w:type="spellEnd"/>
      <w:r>
        <w:t xml:space="preserve"> first came up with the memorable phrase "forming, storming, norming, and performing" in his 1965 article, </w:t>
      </w:r>
      <w:r w:rsidRPr="00453C6B">
        <w:t>"</w:t>
      </w:r>
      <w:hyperlink r:id="rId30" w:tgtFrame="_blank" w:history="1">
        <w:r w:rsidRPr="00453C6B">
          <w:t>Developmental Sequence in Small Groups</w:t>
        </w:r>
      </w:hyperlink>
      <w:r>
        <w:t>." He used it to describe the path that most teams follow on their way to high performance.</w:t>
      </w:r>
    </w:p>
    <w:p w14:paraId="40CD935C" w14:textId="77777777" w:rsidR="0045139A" w:rsidRDefault="0045139A" w:rsidP="0045139A">
      <w:r>
        <w:rPr>
          <w:noProof/>
          <w:lang w:eastAsia="en-US"/>
        </w:rPr>
        <w:lastRenderedPageBreak/>
        <w:drawing>
          <wp:inline distT="0" distB="0" distL="0" distR="0" wp14:anchorId="3EEAFD95" wp14:editId="580F0BF4">
            <wp:extent cx="3810000" cy="2209800"/>
            <wp:effectExtent l="0" t="0" r="0" b="0"/>
            <wp:docPr id="1" name="Picture 1" descr="http://www.free-management-ebooks.com/images/ldtd0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ree-management-ebooks.com/images/ldtd020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2209800"/>
                    </a:xfrm>
                    <a:prstGeom prst="rect">
                      <a:avLst/>
                    </a:prstGeom>
                    <a:noFill/>
                    <a:ln>
                      <a:noFill/>
                    </a:ln>
                  </pic:spPr>
                </pic:pic>
              </a:graphicData>
            </a:graphic>
          </wp:inline>
        </w:drawing>
      </w:r>
    </w:p>
    <w:p w14:paraId="299AF6EE" w14:textId="77777777" w:rsidR="0045139A" w:rsidRDefault="0045139A" w:rsidP="0045139A">
      <w:r>
        <w:t xml:space="preserve">Forming:  involves the introduction of team members </w:t>
      </w:r>
    </w:p>
    <w:p w14:paraId="38FFDF61" w14:textId="77777777" w:rsidR="0045139A" w:rsidRDefault="0045139A" w:rsidP="0045139A">
      <w:r>
        <w:t>Storming: involves more or less open conflict between team members who will have different opinions as to how the team should operate.</w:t>
      </w:r>
    </w:p>
    <w:p w14:paraId="4B295AB0" w14:textId="77777777" w:rsidR="0045139A" w:rsidRDefault="0045139A" w:rsidP="0045139A">
      <w:r>
        <w:t>Norming: a period of settling down</w:t>
      </w:r>
    </w:p>
    <w:p w14:paraId="0C88F299" w14:textId="77777777" w:rsidR="0045139A" w:rsidRPr="00453C6B" w:rsidRDefault="0045139A" w:rsidP="0045139A">
      <w:r>
        <w:t xml:space="preserve">Performing: emphasis is now on reaching the team goals, rather than working on team </w:t>
      </w:r>
      <w:proofErr w:type="spellStart"/>
      <w:r>
        <w:t>process.The</w:t>
      </w:r>
      <w:proofErr w:type="spellEnd"/>
      <w:r>
        <w:t xml:space="preserve"> team sets to work to execute its task.</w:t>
      </w:r>
    </w:p>
    <w:p w14:paraId="7CCF9731" w14:textId="77777777" w:rsidR="0045139A" w:rsidRDefault="0045139A" w:rsidP="0045139A">
      <w:r>
        <w:t>The action steps for moving through team development:</w:t>
      </w:r>
    </w:p>
    <w:p w14:paraId="42E83B2C" w14:textId="77777777" w:rsidR="0045139A" w:rsidRDefault="0045139A" w:rsidP="0045139A">
      <w:r>
        <w:t>Forming to storming:</w:t>
      </w:r>
    </w:p>
    <w:p w14:paraId="6232D0F0" w14:textId="77777777" w:rsidR="0045139A" w:rsidRPr="00844331" w:rsidRDefault="0045139A" w:rsidP="0045139A">
      <w:r w:rsidRPr="00844331">
        <w:rPr>
          <w:lang w:eastAsia="en-US"/>
        </w:rPr>
        <w:t>The action steps for moving through team development:</w:t>
      </w:r>
    </w:p>
    <w:p w14:paraId="52866BBE" w14:textId="77777777" w:rsidR="0045139A" w:rsidRPr="00844331" w:rsidRDefault="0045139A" w:rsidP="0045139A">
      <w:r w:rsidRPr="00844331">
        <w:rPr>
          <w:lang w:eastAsia="en-US"/>
        </w:rPr>
        <w:t>Forming to storming</w:t>
      </w:r>
    </w:p>
    <w:p w14:paraId="09E028BA" w14:textId="77777777" w:rsidR="0045139A" w:rsidRPr="00844331" w:rsidRDefault="0045139A" w:rsidP="0045139A">
      <w:r w:rsidRPr="00844331">
        <w:rPr>
          <w:lang w:eastAsia="en-US"/>
        </w:rPr>
        <w:t>•</w:t>
      </w:r>
      <w:r w:rsidRPr="00844331">
        <w:rPr>
          <w:lang w:eastAsia="en-US"/>
        </w:rPr>
        <w:tab/>
        <w:t>Build a shared purpose/mission and continuously clarify team outcomes</w:t>
      </w:r>
    </w:p>
    <w:p w14:paraId="77870CBB" w14:textId="77777777" w:rsidR="0045139A" w:rsidRPr="00844331" w:rsidRDefault="0045139A" w:rsidP="0045139A">
      <w:r w:rsidRPr="00844331">
        <w:rPr>
          <w:lang w:eastAsia="en-US"/>
        </w:rPr>
        <w:t>•</w:t>
      </w:r>
      <w:r w:rsidRPr="00844331">
        <w:rPr>
          <w:lang w:eastAsia="en-US"/>
        </w:rPr>
        <w:tab/>
        <w:t>Create a sense of urgency and rationale for the purpose/mission</w:t>
      </w:r>
    </w:p>
    <w:p w14:paraId="130065BC" w14:textId="77777777" w:rsidR="0045139A" w:rsidRPr="00844331" w:rsidRDefault="0045139A" w:rsidP="0045139A">
      <w:r w:rsidRPr="00844331">
        <w:rPr>
          <w:lang w:eastAsia="en-US"/>
        </w:rPr>
        <w:t>•</w:t>
      </w:r>
      <w:r w:rsidRPr="00844331">
        <w:rPr>
          <w:lang w:eastAsia="en-US"/>
        </w:rPr>
        <w:tab/>
        <w:t>Select members based on resource and skill needs</w:t>
      </w:r>
    </w:p>
    <w:p w14:paraId="114BA442" w14:textId="77777777" w:rsidR="0045139A" w:rsidRPr="00844331" w:rsidRDefault="0045139A" w:rsidP="0045139A">
      <w:r w:rsidRPr="00844331">
        <w:rPr>
          <w:lang w:eastAsia="en-US"/>
        </w:rPr>
        <w:t>•</w:t>
      </w:r>
      <w:r w:rsidRPr="00844331">
        <w:rPr>
          <w:lang w:eastAsia="en-US"/>
        </w:rPr>
        <w:tab/>
        <w:t>Invest time getting to know each member's skills, experience and personal goals</w:t>
      </w:r>
    </w:p>
    <w:p w14:paraId="1DE92BFB" w14:textId="77777777" w:rsidR="0045139A" w:rsidRPr="00844331" w:rsidRDefault="0045139A" w:rsidP="0045139A">
      <w:r w:rsidRPr="00844331">
        <w:rPr>
          <w:lang w:eastAsia="en-US"/>
        </w:rPr>
        <w:t>•</w:t>
      </w:r>
      <w:r w:rsidRPr="00844331">
        <w:rPr>
          <w:lang w:eastAsia="en-US"/>
        </w:rPr>
        <w:tab/>
        <w:t>Bring individuals together to work on common tasks</w:t>
      </w:r>
    </w:p>
    <w:p w14:paraId="1548F1E9" w14:textId="77777777" w:rsidR="0045139A" w:rsidRPr="00844331" w:rsidRDefault="0045139A" w:rsidP="0045139A">
      <w:r w:rsidRPr="00844331">
        <w:rPr>
          <w:lang w:eastAsia="en-US"/>
        </w:rPr>
        <w:t>•</w:t>
      </w:r>
      <w:r w:rsidRPr="00844331">
        <w:rPr>
          <w:lang w:eastAsia="en-US"/>
        </w:rPr>
        <w:tab/>
        <w:t>Define recognition and rewards, both individual and team-based</w:t>
      </w:r>
    </w:p>
    <w:p w14:paraId="2A753430" w14:textId="77777777" w:rsidR="0045139A" w:rsidRDefault="0045139A" w:rsidP="0045139A">
      <w:pPr>
        <w:rPr>
          <w:lang w:eastAsia="en-US"/>
        </w:rPr>
      </w:pPr>
      <w:r w:rsidRPr="00844331">
        <w:rPr>
          <w:lang w:eastAsia="en-US"/>
        </w:rPr>
        <w:lastRenderedPageBreak/>
        <w:t>•</w:t>
      </w:r>
      <w:r w:rsidRPr="00844331">
        <w:rPr>
          <w:lang w:eastAsia="en-US"/>
        </w:rPr>
        <w:tab/>
        <w:t>Work on personal commitment by linking personal goals to team roles</w:t>
      </w:r>
    </w:p>
    <w:p w14:paraId="6D5FE648" w14:textId="77777777" w:rsidR="0045139A" w:rsidRPr="00844331" w:rsidRDefault="0045139A" w:rsidP="0045139A">
      <w:r w:rsidRPr="00844331">
        <w:rPr>
          <w:lang w:eastAsia="en-US"/>
        </w:rPr>
        <w:t>Storming to norming</w:t>
      </w:r>
    </w:p>
    <w:p w14:paraId="131257FD" w14:textId="77777777" w:rsidR="0045139A" w:rsidRPr="00844331" w:rsidRDefault="0045139A" w:rsidP="0045139A">
      <w:r w:rsidRPr="00844331">
        <w:rPr>
          <w:lang w:eastAsia="en-US"/>
        </w:rPr>
        <w:t>•</w:t>
      </w:r>
      <w:r w:rsidRPr="00844331">
        <w:rPr>
          <w:lang w:eastAsia="en-US"/>
        </w:rPr>
        <w:tab/>
        <w:t>Build a common understanding by periodically communicating the team’s purpose/mission</w:t>
      </w:r>
    </w:p>
    <w:p w14:paraId="41C633E4" w14:textId="77777777" w:rsidR="0045139A" w:rsidRPr="00844331" w:rsidRDefault="0045139A" w:rsidP="0045139A">
      <w:r w:rsidRPr="00844331">
        <w:rPr>
          <w:lang w:eastAsia="en-US"/>
        </w:rPr>
        <w:t>•</w:t>
      </w:r>
      <w:r w:rsidRPr="00844331">
        <w:rPr>
          <w:lang w:eastAsia="en-US"/>
        </w:rPr>
        <w:tab/>
        <w:t xml:space="preserve">Acknowledge times when the team is struggling and take time </w:t>
      </w:r>
      <w:r>
        <w:rPr>
          <w:lang w:eastAsia="en-US"/>
        </w:rPr>
        <w:t>to discuss ways to move toward “</w:t>
      </w:r>
      <w:r w:rsidRPr="00844331">
        <w:rPr>
          <w:lang w:eastAsia="en-US"/>
        </w:rPr>
        <w:t>Norming</w:t>
      </w:r>
      <w:r>
        <w:rPr>
          <w:lang w:eastAsia="en-US"/>
        </w:rPr>
        <w:t>”</w:t>
      </w:r>
    </w:p>
    <w:p w14:paraId="6BC18765" w14:textId="77777777" w:rsidR="0045139A" w:rsidRPr="00844331" w:rsidRDefault="0045139A" w:rsidP="0045139A">
      <w:r w:rsidRPr="00844331">
        <w:rPr>
          <w:lang w:eastAsia="en-US"/>
        </w:rPr>
        <w:t>•</w:t>
      </w:r>
      <w:r w:rsidRPr="00844331">
        <w:rPr>
          <w:lang w:eastAsia="en-US"/>
        </w:rPr>
        <w:tab/>
        <w:t>Set out to achieve a few performance goals and tasks</w:t>
      </w:r>
    </w:p>
    <w:p w14:paraId="7A741829" w14:textId="77777777" w:rsidR="0045139A" w:rsidRPr="00844331" w:rsidRDefault="0045139A" w:rsidP="0045139A">
      <w:r w:rsidRPr="00844331">
        <w:rPr>
          <w:lang w:eastAsia="en-US"/>
        </w:rPr>
        <w:t>•</w:t>
      </w:r>
      <w:r w:rsidRPr="00844331">
        <w:rPr>
          <w:lang w:eastAsia="en-US"/>
        </w:rPr>
        <w:tab/>
        <w:t>Encourage members to express their differing opinions, ideas, and feelings by asking open-ended questions</w:t>
      </w:r>
    </w:p>
    <w:p w14:paraId="52CFE171" w14:textId="77777777" w:rsidR="0045139A" w:rsidRPr="00844331" w:rsidRDefault="0045139A" w:rsidP="0045139A">
      <w:r w:rsidRPr="00844331">
        <w:rPr>
          <w:lang w:eastAsia="en-US"/>
        </w:rPr>
        <w:t>•</w:t>
      </w:r>
      <w:r w:rsidRPr="00844331">
        <w:rPr>
          <w:lang w:eastAsia="en-US"/>
        </w:rPr>
        <w:tab/>
        <w:t>Make connections between divergent perspectives; acknowledge where there are differences</w:t>
      </w:r>
    </w:p>
    <w:p w14:paraId="0C089255" w14:textId="77777777" w:rsidR="0045139A" w:rsidRPr="00844331" w:rsidRDefault="0045139A" w:rsidP="0045139A">
      <w:r w:rsidRPr="00844331">
        <w:rPr>
          <w:lang w:eastAsia="en-US"/>
        </w:rPr>
        <w:t>•</w:t>
      </w:r>
      <w:r w:rsidRPr="00844331">
        <w:rPr>
          <w:lang w:eastAsia="en-US"/>
        </w:rPr>
        <w:tab/>
        <w:t xml:space="preserve">Build a set of operating agreements (rules for team </w:t>
      </w:r>
      <w:proofErr w:type="spellStart"/>
      <w:r w:rsidRPr="00844331">
        <w:rPr>
          <w:lang w:eastAsia="en-US"/>
        </w:rPr>
        <w:t>behaviour</w:t>
      </w:r>
      <w:proofErr w:type="spellEnd"/>
      <w:r w:rsidRPr="00844331">
        <w:rPr>
          <w:lang w:eastAsia="en-US"/>
        </w:rPr>
        <w:t>)</w:t>
      </w:r>
    </w:p>
    <w:p w14:paraId="3FE27808" w14:textId="77777777" w:rsidR="0045139A" w:rsidRDefault="0045139A" w:rsidP="0045139A">
      <w:pPr>
        <w:rPr>
          <w:lang w:eastAsia="en-US"/>
        </w:rPr>
      </w:pPr>
      <w:r w:rsidRPr="00844331">
        <w:rPr>
          <w:lang w:eastAsia="en-US"/>
        </w:rPr>
        <w:t>•</w:t>
      </w:r>
      <w:r w:rsidRPr="00844331">
        <w:rPr>
          <w:lang w:eastAsia="en-US"/>
        </w:rPr>
        <w:tab/>
        <w:t>Raise issues, confront deviations from commitments, and allow conflict to occur</w:t>
      </w:r>
    </w:p>
    <w:p w14:paraId="6E23AABD" w14:textId="77777777" w:rsidR="0045139A" w:rsidRPr="00844331" w:rsidRDefault="0045139A" w:rsidP="0045139A">
      <w:r w:rsidRPr="00844331">
        <w:rPr>
          <w:lang w:eastAsia="en-US"/>
        </w:rPr>
        <w:t>Norming to performing</w:t>
      </w:r>
    </w:p>
    <w:p w14:paraId="6959FAB6" w14:textId="77777777" w:rsidR="0045139A" w:rsidRPr="00844331" w:rsidRDefault="0045139A" w:rsidP="0045139A">
      <w:r w:rsidRPr="00844331">
        <w:rPr>
          <w:lang w:eastAsia="en-US"/>
        </w:rPr>
        <w:t>•</w:t>
      </w:r>
      <w:r w:rsidRPr="00844331">
        <w:rPr>
          <w:lang w:eastAsia="en-US"/>
        </w:rPr>
        <w:tab/>
        <w:t>Develop shared leadership based on expertise and development needs</w:t>
      </w:r>
    </w:p>
    <w:p w14:paraId="3BF4013E" w14:textId="77777777" w:rsidR="0045139A" w:rsidRPr="00844331" w:rsidRDefault="0045139A" w:rsidP="0045139A">
      <w:r w:rsidRPr="00844331">
        <w:rPr>
          <w:lang w:eastAsia="en-US"/>
        </w:rPr>
        <w:t>•</w:t>
      </w:r>
      <w:r w:rsidRPr="00844331">
        <w:rPr>
          <w:lang w:eastAsia="en-US"/>
        </w:rPr>
        <w:tab/>
        <w:t>Translate common purpose and team expectations into performance goals that are specified and measurable</w:t>
      </w:r>
    </w:p>
    <w:p w14:paraId="1AE07B4C" w14:textId="77777777" w:rsidR="0045139A" w:rsidRPr="00844331" w:rsidRDefault="0045139A" w:rsidP="0045139A">
      <w:r w:rsidRPr="00844331">
        <w:rPr>
          <w:lang w:eastAsia="en-US"/>
        </w:rPr>
        <w:t>•</w:t>
      </w:r>
      <w:r w:rsidRPr="00844331">
        <w:rPr>
          <w:lang w:eastAsia="en-US"/>
        </w:rPr>
        <w:tab/>
        <w:t>Build consensus on overarching goals and approaches</w:t>
      </w:r>
    </w:p>
    <w:p w14:paraId="30E6C8EF" w14:textId="77777777" w:rsidR="0045139A" w:rsidRPr="00844331" w:rsidRDefault="0045139A" w:rsidP="0045139A">
      <w:r w:rsidRPr="00844331">
        <w:rPr>
          <w:lang w:eastAsia="en-US"/>
        </w:rPr>
        <w:t>•</w:t>
      </w:r>
      <w:r w:rsidRPr="00844331">
        <w:rPr>
          <w:lang w:eastAsia="en-US"/>
        </w:rPr>
        <w:tab/>
        <w:t>Formally give and receive feedback within the team</w:t>
      </w:r>
    </w:p>
    <w:p w14:paraId="20B746C0" w14:textId="77777777" w:rsidR="0045139A" w:rsidRPr="00844331" w:rsidRDefault="0045139A" w:rsidP="0045139A">
      <w:r w:rsidRPr="00844331">
        <w:rPr>
          <w:lang w:eastAsia="en-US"/>
        </w:rPr>
        <w:t>•</w:t>
      </w:r>
      <w:r w:rsidRPr="00844331">
        <w:rPr>
          <w:lang w:eastAsia="en-US"/>
        </w:rPr>
        <w:tab/>
        <w:t>Maintain focus on external relationships: commitments, requirements, feedback, and competitive realities</w:t>
      </w:r>
    </w:p>
    <w:p w14:paraId="322209FE" w14:textId="77777777" w:rsidR="0045139A" w:rsidRPr="00844331" w:rsidRDefault="0045139A" w:rsidP="0045139A">
      <w:r w:rsidRPr="00844331">
        <w:rPr>
          <w:lang w:eastAsia="en-US"/>
        </w:rPr>
        <w:t>•</w:t>
      </w:r>
      <w:r w:rsidRPr="00844331">
        <w:rPr>
          <w:lang w:eastAsia="en-US"/>
        </w:rPr>
        <w:tab/>
        <w:t xml:space="preserve">Celebrate successes, share rewards, </w:t>
      </w:r>
      <w:proofErr w:type="spellStart"/>
      <w:proofErr w:type="gramStart"/>
      <w:r w:rsidRPr="00844331">
        <w:rPr>
          <w:lang w:eastAsia="en-US"/>
        </w:rPr>
        <w:t>recognise</w:t>
      </w:r>
      <w:proofErr w:type="spellEnd"/>
      <w:proofErr w:type="gramEnd"/>
      <w:r w:rsidRPr="00844331">
        <w:rPr>
          <w:lang w:eastAsia="en-US"/>
        </w:rPr>
        <w:t xml:space="preserve"> team and individual achievements</w:t>
      </w:r>
    </w:p>
    <w:p w14:paraId="5EE631BC" w14:textId="77777777" w:rsidR="0045139A" w:rsidRPr="00844331" w:rsidRDefault="0045139A" w:rsidP="0045139A">
      <w:r w:rsidRPr="00844331">
        <w:rPr>
          <w:lang w:eastAsia="en-US"/>
        </w:rPr>
        <w:t>•</w:t>
      </w:r>
      <w:r w:rsidRPr="00844331">
        <w:rPr>
          <w:lang w:eastAsia="en-US"/>
        </w:rPr>
        <w:tab/>
        <w:t>Continue to evaluate team against performance goals</w:t>
      </w:r>
    </w:p>
    <w:p w14:paraId="400ED8AE" w14:textId="77777777" w:rsidR="0045139A" w:rsidRPr="00844331" w:rsidRDefault="0045139A" w:rsidP="0045139A">
      <w:r>
        <w:t xml:space="preserve">Below are some important points to build </w:t>
      </w:r>
      <w:r w:rsidRPr="00692275">
        <w:t>a successful and effective team</w:t>
      </w:r>
      <w:r>
        <w:t>:</w:t>
      </w:r>
    </w:p>
    <w:p w14:paraId="149B6DD2" w14:textId="77777777" w:rsidR="0045139A" w:rsidRPr="00844331" w:rsidRDefault="0045139A" w:rsidP="0045139A">
      <w:r w:rsidRPr="00844331">
        <w:rPr>
          <w:lang w:eastAsia="en-US"/>
        </w:rPr>
        <w:lastRenderedPageBreak/>
        <w:t xml:space="preserve">Size and composition - ideally a team should have seven to nine people and no delegates. You do not want people who have to take the team's ideas back to someone else to get </w:t>
      </w:r>
      <w:proofErr w:type="spellStart"/>
      <w:r w:rsidRPr="00844331">
        <w:rPr>
          <w:lang w:eastAsia="en-US"/>
        </w:rPr>
        <w:t>authorisation</w:t>
      </w:r>
      <w:proofErr w:type="spellEnd"/>
      <w:r w:rsidRPr="00844331">
        <w:rPr>
          <w:lang w:eastAsia="en-US"/>
        </w:rPr>
        <w:t>. In the best teams, no one hesitates to act out of a fear that what they are about to do is not in their area of responsibility. Good team players take action.</w:t>
      </w:r>
    </w:p>
    <w:p w14:paraId="29D0C644" w14:textId="77777777" w:rsidR="0045139A" w:rsidRPr="00844331" w:rsidRDefault="0045139A" w:rsidP="0045139A">
      <w:r w:rsidRPr="00844331">
        <w:rPr>
          <w:lang w:eastAsia="en-US"/>
        </w:rPr>
        <w:t>Diversity - members must have adequate levels of complementary skills. A team should be made up of people who have different opinions about things, people who approach their work in different ways, intuitive thinkers as well as logical thinkers. Diversity (of skills and opinions) is one of the keys to a successful team.</w:t>
      </w:r>
    </w:p>
    <w:p w14:paraId="4952E24A" w14:textId="77777777" w:rsidR="0045139A" w:rsidRPr="00844331" w:rsidRDefault="0045139A" w:rsidP="0045139A">
      <w:r w:rsidRPr="00844331">
        <w:rPr>
          <w:lang w:eastAsia="en-US"/>
        </w:rPr>
        <w:t xml:space="preserve">Shared culture - to have a successful team, you must have a shared </w:t>
      </w:r>
      <w:proofErr w:type="spellStart"/>
      <w:r w:rsidRPr="00844331">
        <w:rPr>
          <w:lang w:eastAsia="en-US"/>
        </w:rPr>
        <w:t>organisational</w:t>
      </w:r>
      <w:proofErr w:type="spellEnd"/>
      <w:r w:rsidRPr="00844331">
        <w:rPr>
          <w:lang w:eastAsia="en-US"/>
        </w:rPr>
        <w:t xml:space="preserve"> culture. People from different parts of a company will, in all likelihood, have disparate styles, expectations, and reward systems. A shared </w:t>
      </w:r>
      <w:proofErr w:type="spellStart"/>
      <w:r w:rsidRPr="00844331">
        <w:rPr>
          <w:lang w:eastAsia="en-US"/>
        </w:rPr>
        <w:t>organisational</w:t>
      </w:r>
      <w:proofErr w:type="spellEnd"/>
      <w:r w:rsidRPr="00844331">
        <w:rPr>
          <w:lang w:eastAsia="en-US"/>
        </w:rPr>
        <w:t xml:space="preserve"> culture will mitigate the differences.</w:t>
      </w:r>
    </w:p>
    <w:p w14:paraId="0BC00495" w14:textId="77777777" w:rsidR="0045139A" w:rsidRPr="00844331" w:rsidRDefault="0045139A" w:rsidP="0045139A">
      <w:r w:rsidRPr="00844331">
        <w:rPr>
          <w:lang w:eastAsia="en-US"/>
        </w:rPr>
        <w:t xml:space="preserve">Well-defined goals - the team must have a specific goal or goals and have a well-defined purpose or vision of what the team will accomplish. The team's mission and mode of operation must be clearly defined and every team member has to understand it. That includes an understanding of the projects purpose, the strategy for getting the work accomplished, the ultimate goal, the benefits people will receive if the goal is met, the measurement system </w:t>
      </w:r>
      <w:proofErr w:type="spellStart"/>
      <w:r w:rsidRPr="00844331">
        <w:rPr>
          <w:lang w:eastAsia="en-US"/>
        </w:rPr>
        <w:t>thafs</w:t>
      </w:r>
      <w:proofErr w:type="spellEnd"/>
      <w:r w:rsidRPr="00844331">
        <w:rPr>
          <w:lang w:eastAsia="en-US"/>
        </w:rPr>
        <w:t xml:space="preserve"> going to be used, and how differences of opinion (conflicts) are going to be handled.</w:t>
      </w:r>
    </w:p>
    <w:p w14:paraId="607C777B" w14:textId="77777777" w:rsidR="0045139A" w:rsidRDefault="0045139A" w:rsidP="0045139A">
      <w:pPr>
        <w:rPr>
          <w:lang w:eastAsia="en-US"/>
        </w:rPr>
      </w:pPr>
      <w:r w:rsidRPr="00844331">
        <w:rPr>
          <w:lang w:eastAsia="en-US"/>
        </w:rPr>
        <w:t>Positive attitude and cooperative spirit ~ in successful teams all team members are positive thinkers. A team cannot function with excuse-driven, •no-can-do' members on board. Team members need to be fiercely independent, and at the same time, intensely collaborative. They constantly ask questions and challenge ideas to achieve results as part of an open and positive feedback process.</w:t>
      </w:r>
    </w:p>
    <w:p w14:paraId="2200A218" w14:textId="77777777" w:rsidR="0045139A" w:rsidRPr="00BA4759" w:rsidRDefault="0045139A" w:rsidP="00915218">
      <w:pPr>
        <w:pStyle w:val="Heading3"/>
      </w:pPr>
      <w:bookmarkStart w:id="15" w:name="_Toc458413856"/>
      <w:r w:rsidRPr="00BA4759">
        <w:t>Real Project:</w:t>
      </w:r>
      <w:r>
        <w:t xml:space="preserve"> G4 Computer Service</w:t>
      </w:r>
      <w:bookmarkEnd w:id="15"/>
    </w:p>
    <w:p w14:paraId="0D574897" w14:textId="77777777" w:rsidR="0045139A" w:rsidRPr="00BA4759" w:rsidRDefault="0045139A" w:rsidP="0045139A">
      <w:pPr>
        <w:rPr>
          <w:b/>
        </w:rPr>
      </w:pPr>
      <w:r w:rsidRPr="00BA4759">
        <w:rPr>
          <w:b/>
        </w:rPr>
        <w:t>Forming:</w:t>
      </w:r>
    </w:p>
    <w:p w14:paraId="68888279" w14:textId="77777777" w:rsidR="0045139A" w:rsidRPr="00B77B6A" w:rsidRDefault="0045139A" w:rsidP="00CE16F2">
      <w:pPr>
        <w:rPr>
          <w:shd w:val="clear" w:color="auto" w:fill="FFFFFF"/>
        </w:rPr>
      </w:pPr>
      <w:r>
        <w:t>We</w:t>
      </w:r>
      <w:r w:rsidRPr="000E665F">
        <w:rPr>
          <w:rFonts w:ascii="Arial" w:hAnsi="Arial" w:cs="Arial"/>
          <w:sz w:val="20"/>
          <w:shd w:val="clear" w:color="auto" w:fill="FFFFFF"/>
        </w:rPr>
        <w:t xml:space="preserve"> </w:t>
      </w:r>
      <w:r>
        <w:rPr>
          <w:rFonts w:ascii="Arial" w:hAnsi="Arial" w:cs="Arial"/>
          <w:sz w:val="20"/>
          <w:shd w:val="clear" w:color="auto" w:fill="FFFFFF"/>
        </w:rPr>
        <w:t>meet each other.</w:t>
      </w:r>
      <w:r w:rsidRPr="004826CD">
        <w:rPr>
          <w:shd w:val="clear" w:color="auto" w:fill="FFFFFF"/>
        </w:rPr>
        <w:t xml:space="preserve"> </w:t>
      </w:r>
      <w:r>
        <w:rPr>
          <w:shd w:val="clear" w:color="auto" w:fill="FFFFFF"/>
        </w:rPr>
        <w:t>In this first meeting, team members are introduced to each. We share information about our backgrounds, interests and experience and form first impressions of each other.</w:t>
      </w:r>
    </w:p>
    <w:p w14:paraId="58024FF2" w14:textId="77777777" w:rsidR="0045139A" w:rsidRDefault="0045139A" w:rsidP="0045139A">
      <w:pPr>
        <w:rPr>
          <w:rFonts w:ascii="Tahoma" w:hAnsi="Tahoma" w:cs="Tahoma"/>
          <w:color w:val="000000"/>
          <w:sz w:val="19"/>
          <w:szCs w:val="19"/>
          <w:shd w:val="clear" w:color="auto" w:fill="FFFFFF"/>
        </w:rPr>
      </w:pPr>
      <w:r w:rsidRPr="00D75DD7">
        <w:t xml:space="preserve">Do Vu </w:t>
      </w:r>
      <w:proofErr w:type="spellStart"/>
      <w:r w:rsidRPr="00D75DD7">
        <w:t>Quoc</w:t>
      </w:r>
      <w:proofErr w:type="spellEnd"/>
      <w:r w:rsidRPr="00D75DD7">
        <w:t xml:space="preserve"> </w:t>
      </w:r>
      <w:proofErr w:type="spellStart"/>
      <w:r w:rsidRPr="00D75DD7">
        <w:t>Bao</w:t>
      </w:r>
      <w:proofErr w:type="spellEnd"/>
      <w:r w:rsidRPr="00D75DD7">
        <w:t>:</w:t>
      </w:r>
      <w:r>
        <w:t xml:space="preserve"> </w:t>
      </w:r>
      <w:r w:rsidRPr="00A220FD">
        <w:t>He is a confident and friendly.</w:t>
      </w:r>
      <w:r>
        <w:rPr>
          <w:rFonts w:ascii="Tahoma" w:hAnsi="Tahoma" w:cs="Tahoma"/>
          <w:color w:val="000000"/>
          <w:sz w:val="19"/>
          <w:szCs w:val="19"/>
          <w:shd w:val="clear" w:color="auto" w:fill="FFFFFF"/>
        </w:rPr>
        <w:t xml:space="preserve"> </w:t>
      </w:r>
      <w:r w:rsidR="00323DEB" w:rsidRPr="001F7530">
        <w:rPr>
          <w:rStyle w:val="shorttext"/>
          <w:lang w:val="en"/>
        </w:rPr>
        <w:t>He has good communication skills</w:t>
      </w:r>
      <w:r w:rsidR="00323DEB">
        <w:rPr>
          <w:rStyle w:val="shorttext"/>
          <w:lang w:val="en"/>
        </w:rPr>
        <w:t>.</w:t>
      </w:r>
    </w:p>
    <w:p w14:paraId="6BC1D7A5" w14:textId="5F0EED6C" w:rsidR="0045139A" w:rsidRDefault="003A1EBC" w:rsidP="0045139A">
      <w:r>
        <w:lastRenderedPageBreak/>
        <w:t xml:space="preserve">Pham </w:t>
      </w:r>
      <w:proofErr w:type="spellStart"/>
      <w:r>
        <w:t>Xuan</w:t>
      </w:r>
      <w:proofErr w:type="spellEnd"/>
      <w:r>
        <w:t xml:space="preserve"> Tien</w:t>
      </w:r>
      <w:r w:rsidR="0045139A" w:rsidRPr="00CE16F2">
        <w:t>:</w:t>
      </w:r>
      <w:r w:rsidR="0045139A" w:rsidRPr="00B77B6A">
        <w:t xml:space="preserve"> </w:t>
      </w:r>
      <w:r w:rsidR="0045139A" w:rsidRPr="00A220FD">
        <w:t xml:space="preserve">He is a </w:t>
      </w:r>
      <w:r w:rsidR="0045139A">
        <w:t>proactive</w:t>
      </w:r>
      <w:r w:rsidR="0045139A" w:rsidRPr="00A220FD">
        <w:t>, confident and friendly.</w:t>
      </w:r>
      <w:r w:rsidR="00704101">
        <w:t xml:space="preserve"> </w:t>
      </w:r>
      <w:r w:rsidR="00323DEB" w:rsidRPr="001F7530">
        <w:rPr>
          <w:rStyle w:val="shorttext"/>
          <w:lang w:val="en"/>
        </w:rPr>
        <w:t>He has good communication and customer service skills</w:t>
      </w:r>
      <w:r w:rsidR="00323DEB">
        <w:rPr>
          <w:rStyle w:val="shorttext"/>
          <w:lang w:val="en"/>
        </w:rPr>
        <w:t>.</w:t>
      </w:r>
    </w:p>
    <w:p w14:paraId="067AC1E4" w14:textId="77777777" w:rsidR="0045139A" w:rsidRPr="00A220FD" w:rsidRDefault="0045139A" w:rsidP="0045139A">
      <w:r>
        <w:t>Nguyen Ba Hung:</w:t>
      </w:r>
      <w:r w:rsidRPr="00B77B6A">
        <w:t xml:space="preserve"> </w:t>
      </w:r>
      <w:r w:rsidRPr="00A220FD">
        <w:t>He is a friendly and have a positive attitude.</w:t>
      </w:r>
      <w:r w:rsidR="001F7530">
        <w:t xml:space="preserve"> He has </w:t>
      </w:r>
      <w:r w:rsidR="001F7530" w:rsidRPr="001F7530">
        <w:t>a thorough knowledge of operating systems, hardware and commonly used software</w:t>
      </w:r>
      <w:r w:rsidR="001F7530">
        <w:t>.</w:t>
      </w:r>
    </w:p>
    <w:p w14:paraId="2E6CFF80" w14:textId="77777777" w:rsidR="0045139A" w:rsidRPr="00A220FD" w:rsidRDefault="0045139A" w:rsidP="0045139A">
      <w:r>
        <w:t xml:space="preserve">Nguyen </w:t>
      </w:r>
      <w:proofErr w:type="spellStart"/>
      <w:r>
        <w:t>Huu</w:t>
      </w:r>
      <w:proofErr w:type="spellEnd"/>
      <w:r>
        <w:t xml:space="preserve"> Diep: </w:t>
      </w:r>
      <w:r w:rsidRPr="00A220FD">
        <w:t>He is an extremely serious while working.</w:t>
      </w:r>
      <w:r w:rsidR="001F7530">
        <w:t xml:space="preserve"> He has 1</w:t>
      </w:r>
      <w:r w:rsidR="001F7530" w:rsidRPr="001F7530">
        <w:t xml:space="preserve"> </w:t>
      </w:r>
      <w:proofErr w:type="spellStart"/>
      <w:r w:rsidR="001F7530" w:rsidRPr="001F7530">
        <w:t>years experience</w:t>
      </w:r>
      <w:proofErr w:type="spellEnd"/>
      <w:r w:rsidR="001F7530" w:rsidRPr="001F7530">
        <w:t xml:space="preserve"> in computer &amp; </w:t>
      </w:r>
      <w:r w:rsidR="001F7530">
        <w:t>laptop</w:t>
      </w:r>
      <w:r w:rsidR="001F7530" w:rsidRPr="001F7530">
        <w:t xml:space="preserve"> repair</w:t>
      </w:r>
      <w:r w:rsidR="001F7530">
        <w:t>.</w:t>
      </w:r>
    </w:p>
    <w:p w14:paraId="2692A9C4" w14:textId="77777777" w:rsidR="0045139A" w:rsidRDefault="0045139A" w:rsidP="0045139A">
      <w:pPr>
        <w:rPr>
          <w:rStyle w:val="apple-converted-space"/>
          <w:rFonts w:ascii="Arial" w:hAnsi="Arial" w:cs="Arial"/>
          <w:color w:val="222222"/>
          <w:sz w:val="23"/>
          <w:szCs w:val="23"/>
        </w:rPr>
      </w:pPr>
      <w:proofErr w:type="spellStart"/>
      <w:r>
        <w:t>Effiong</w:t>
      </w:r>
      <w:proofErr w:type="spellEnd"/>
      <w:r>
        <w:t xml:space="preserve"> </w:t>
      </w:r>
      <w:proofErr w:type="spellStart"/>
      <w:r>
        <w:t>ekpenyong</w:t>
      </w:r>
      <w:proofErr w:type="spellEnd"/>
      <w:r>
        <w:rPr>
          <w:rStyle w:val="apple-converted-space"/>
          <w:rFonts w:ascii="Arial" w:hAnsi="Arial" w:cs="Arial"/>
          <w:color w:val="222222"/>
          <w:sz w:val="23"/>
          <w:szCs w:val="23"/>
        </w:rPr>
        <w:t xml:space="preserve">: </w:t>
      </w:r>
      <w:r w:rsidRPr="0093732B">
        <w:t>He</w:t>
      </w:r>
      <w:r>
        <w:t xml:space="preserve"> is hard-working person who </w:t>
      </w:r>
      <w:r w:rsidRPr="0093732B">
        <w:t>always want to complete the job in the best way</w:t>
      </w:r>
      <w:r>
        <w:t xml:space="preserve">. </w:t>
      </w:r>
      <w:r w:rsidR="00364AA1">
        <w:t xml:space="preserve">He has </w:t>
      </w:r>
      <w:r w:rsidR="00364AA1" w:rsidRPr="00364AA1">
        <w:t>excellent listening and questioning skills</w:t>
      </w:r>
      <w:r w:rsidR="00364AA1">
        <w:t>.</w:t>
      </w:r>
    </w:p>
    <w:p w14:paraId="63879CFE" w14:textId="77777777" w:rsidR="0045139A" w:rsidRPr="0093732B" w:rsidRDefault="0045139A" w:rsidP="0045139A">
      <w:r>
        <w:t xml:space="preserve">Hoang </w:t>
      </w:r>
      <w:proofErr w:type="spellStart"/>
      <w:r>
        <w:t>Manh</w:t>
      </w:r>
      <w:proofErr w:type="spellEnd"/>
      <w:r>
        <w:t xml:space="preserve"> </w:t>
      </w:r>
      <w:proofErr w:type="spellStart"/>
      <w:r>
        <w:t>Hiep</w:t>
      </w:r>
      <w:proofErr w:type="spellEnd"/>
      <w:r>
        <w:t xml:space="preserve">: </w:t>
      </w:r>
      <w:r w:rsidRPr="0093732B">
        <w:t>He is a friendly but lack focus.</w:t>
      </w:r>
      <w:r w:rsidR="001F7530">
        <w:t xml:space="preserve"> </w:t>
      </w:r>
      <w:r w:rsidR="00364AA1">
        <w:t>He has a good memory of how software and operating systems work.</w:t>
      </w:r>
    </w:p>
    <w:p w14:paraId="649E9F7A" w14:textId="77777777" w:rsidR="0045139A" w:rsidRDefault="0045139A" w:rsidP="0045139A">
      <w:pPr>
        <w:rPr>
          <w:rStyle w:val="shorttext"/>
          <w:lang w:val="en"/>
        </w:rPr>
      </w:pPr>
      <w:proofErr w:type="spellStart"/>
      <w:r>
        <w:t>Phan</w:t>
      </w:r>
      <w:proofErr w:type="spellEnd"/>
      <w:r>
        <w:t xml:space="preserve"> </w:t>
      </w:r>
      <w:proofErr w:type="spellStart"/>
      <w:r>
        <w:t>Thanh</w:t>
      </w:r>
      <w:proofErr w:type="spellEnd"/>
      <w:r>
        <w:t xml:space="preserve"> Tung: </w:t>
      </w:r>
      <w:r>
        <w:rPr>
          <w:rStyle w:val="shorttext"/>
          <w:lang w:val="en"/>
        </w:rPr>
        <w:t>He is an open and approachable.</w:t>
      </w:r>
      <w:r w:rsidR="001F7530">
        <w:rPr>
          <w:rStyle w:val="shorttext"/>
          <w:lang w:val="en"/>
        </w:rPr>
        <w:t xml:space="preserve"> </w:t>
      </w:r>
      <w:r w:rsidR="001F7530" w:rsidRPr="001F7530">
        <w:rPr>
          <w:rStyle w:val="shorttext"/>
          <w:lang w:val="en"/>
        </w:rPr>
        <w:t>He has good communication and customer service skills</w:t>
      </w:r>
      <w:r w:rsidR="001F7530">
        <w:rPr>
          <w:rStyle w:val="shorttext"/>
          <w:lang w:val="en"/>
        </w:rPr>
        <w:t>.</w:t>
      </w:r>
    </w:p>
    <w:p w14:paraId="3458F80B" w14:textId="77777777" w:rsidR="0045139A" w:rsidRPr="00BA4759" w:rsidRDefault="0045139A" w:rsidP="0045139A">
      <w:pPr>
        <w:rPr>
          <w:b/>
        </w:rPr>
      </w:pPr>
      <w:r w:rsidRPr="00BA4759">
        <w:rPr>
          <w:b/>
        </w:rPr>
        <w:t>Storming:</w:t>
      </w:r>
    </w:p>
    <w:p w14:paraId="543086FA" w14:textId="77777777" w:rsidR="0045139A" w:rsidRDefault="0045139A" w:rsidP="00A060F8">
      <w:r>
        <w:t xml:space="preserve">We </w:t>
      </w:r>
      <w:r w:rsidRPr="00A060F8">
        <w:t>begins</w:t>
      </w:r>
      <w:r>
        <w:rPr>
          <w:rFonts w:ascii="Tahoma" w:hAnsi="Tahoma" w:cs="Tahoma"/>
          <w:color w:val="000000"/>
          <w:sz w:val="19"/>
          <w:szCs w:val="19"/>
          <w:shd w:val="clear" w:color="auto" w:fill="FFFFFF"/>
        </w:rPr>
        <w:t xml:space="preserve"> to work together.</w:t>
      </w:r>
      <w:r w:rsidRPr="00B77B6A">
        <w:rPr>
          <w:rFonts w:ascii="Verdana" w:hAnsi="Verdana"/>
          <w:color w:val="336633"/>
          <w:sz w:val="21"/>
          <w:szCs w:val="21"/>
          <w:shd w:val="clear" w:color="auto" w:fill="F2F6FA"/>
        </w:rPr>
        <w:t xml:space="preserve"> </w:t>
      </w:r>
      <w:r w:rsidRPr="00B77B6A">
        <w:t>In the process, we encountered a number of difficulties as</w:t>
      </w:r>
      <w:r>
        <w:t xml:space="preserve"> below:</w:t>
      </w:r>
    </w:p>
    <w:p w14:paraId="64B6FB83" w14:textId="77777777" w:rsidR="0045139A" w:rsidRDefault="0045139A" w:rsidP="0045139A">
      <w:r w:rsidRPr="005B20A6">
        <w:t>Resistance:</w:t>
      </w:r>
      <w:r w:rsidRPr="00BA4759">
        <w:t xml:space="preserve"> people refuse to work in the early stages because everyone is busy</w:t>
      </w:r>
      <w:r>
        <w:t>.</w:t>
      </w:r>
    </w:p>
    <w:p w14:paraId="5ADBB07F" w14:textId="77777777" w:rsidR="00E93B2F" w:rsidRDefault="00E93B2F" w:rsidP="0045139A">
      <w:r>
        <w:t>Solution: Skype group chat.</w:t>
      </w:r>
    </w:p>
    <w:p w14:paraId="390EE528" w14:textId="77777777" w:rsidR="0045139A" w:rsidRDefault="0045139A" w:rsidP="0045139A">
      <w:r w:rsidRPr="005B20A6">
        <w:t>Lack of participation:</w:t>
      </w:r>
      <w:r>
        <w:t xml:space="preserve"> </w:t>
      </w:r>
      <w:r w:rsidRPr="00BA4759">
        <w:t>During the meeting the group</w:t>
      </w:r>
      <w:proofErr w:type="gramStart"/>
      <w:r w:rsidRPr="00BA4759">
        <w:t>,  we</w:t>
      </w:r>
      <w:proofErr w:type="gramEnd"/>
      <w:r w:rsidRPr="00BA4759">
        <w:t xml:space="preserve"> are not involved enough members</w:t>
      </w:r>
      <w:r w:rsidR="00E93B2F">
        <w:t xml:space="preserve"> </w:t>
      </w:r>
      <w:r w:rsidR="00E93B2F" w:rsidRPr="00E93B2F">
        <w:t>because of personal reasons.</w:t>
      </w:r>
    </w:p>
    <w:p w14:paraId="0B7A1463" w14:textId="77777777" w:rsidR="00E93B2F" w:rsidRDefault="00E93B2F" w:rsidP="0045139A">
      <w:r>
        <w:t xml:space="preserve">Solution: </w:t>
      </w:r>
      <w:r w:rsidRPr="00E93B2F">
        <w:t>Communication between the team members and team leaders</w:t>
      </w:r>
      <w:r>
        <w:t>.</w:t>
      </w:r>
    </w:p>
    <w:p w14:paraId="656CE02C" w14:textId="77777777" w:rsidR="0045139A" w:rsidRPr="00284748" w:rsidRDefault="0045139A" w:rsidP="0045139A">
      <w:pPr>
        <w:rPr>
          <w:b/>
        </w:rPr>
      </w:pPr>
      <w:r w:rsidRPr="00A220FD">
        <w:rPr>
          <w:b/>
        </w:rPr>
        <w:t>Norming:</w:t>
      </w:r>
    </w:p>
    <w:p w14:paraId="1CE0D965" w14:textId="77777777" w:rsidR="0045139A" w:rsidRDefault="0045139A" w:rsidP="00990657">
      <w:proofErr w:type="spellStart"/>
      <w:r>
        <w:t>Effiong</w:t>
      </w:r>
      <w:proofErr w:type="spellEnd"/>
      <w:r>
        <w:t xml:space="preserve"> </w:t>
      </w:r>
      <w:proofErr w:type="spellStart"/>
      <w:r>
        <w:t>ekpenyong</w:t>
      </w:r>
      <w:proofErr w:type="spellEnd"/>
      <w:r w:rsidR="001F7530">
        <w:t xml:space="preserve"> - Leader</w:t>
      </w:r>
    </w:p>
    <w:p w14:paraId="7900B042" w14:textId="77777777" w:rsidR="0045139A" w:rsidRDefault="0045139A" w:rsidP="0045139A">
      <w:pPr>
        <w:rPr>
          <w:lang w:val="en"/>
        </w:rPr>
      </w:pPr>
      <w:r>
        <w:rPr>
          <w:lang w:val="en"/>
        </w:rPr>
        <w:t>He was good at dividing and guiding the work of the group, power transmission work for the members. In the process of work, he regularly participates in helping the problems of the group members</w:t>
      </w:r>
      <w:r w:rsidR="00364AA1">
        <w:rPr>
          <w:lang w:val="en"/>
        </w:rPr>
        <w:t>.</w:t>
      </w:r>
    </w:p>
    <w:p w14:paraId="2A76D980" w14:textId="77777777" w:rsidR="001F7530" w:rsidRDefault="001F7530" w:rsidP="0045139A">
      <w:r>
        <w:t xml:space="preserve">Nguyen </w:t>
      </w:r>
      <w:proofErr w:type="spellStart"/>
      <w:r>
        <w:t>Huu</w:t>
      </w:r>
      <w:proofErr w:type="spellEnd"/>
      <w:r>
        <w:t xml:space="preserve"> Diep - </w:t>
      </w:r>
      <w:r w:rsidRPr="001F7530">
        <w:t>Computer Repair Technician</w:t>
      </w:r>
    </w:p>
    <w:p w14:paraId="2C82D15A" w14:textId="77777777" w:rsidR="001F7530" w:rsidRDefault="001F7530" w:rsidP="0045139A">
      <w:r>
        <w:lastRenderedPageBreak/>
        <w:t>He has a good understanding of computer hardware, computer disassembly, proper tools, and good troubleshooting skills.</w:t>
      </w:r>
    </w:p>
    <w:p w14:paraId="31A638F8" w14:textId="77777777" w:rsidR="00364AA1" w:rsidRDefault="00364AA1" w:rsidP="0045139A">
      <w:r>
        <w:t xml:space="preserve">Hoang </w:t>
      </w:r>
      <w:proofErr w:type="spellStart"/>
      <w:r>
        <w:t>Manh</w:t>
      </w:r>
      <w:proofErr w:type="spellEnd"/>
      <w:r>
        <w:t xml:space="preserve"> </w:t>
      </w:r>
      <w:proofErr w:type="spellStart"/>
      <w:r>
        <w:t>Hiep</w:t>
      </w:r>
      <w:proofErr w:type="spellEnd"/>
      <w:r>
        <w:t xml:space="preserve"> - </w:t>
      </w:r>
      <w:r w:rsidR="00A0339E" w:rsidRPr="001F7530">
        <w:t>Computer Repair Technician</w:t>
      </w:r>
    </w:p>
    <w:p w14:paraId="50E462AD" w14:textId="77777777" w:rsidR="00A060F8" w:rsidRDefault="00A060F8" w:rsidP="0045139A">
      <w:r>
        <w:t xml:space="preserve">He has </w:t>
      </w:r>
      <w:r w:rsidRPr="00A060F8">
        <w:t>excellent analytic skills and the ability to troubleshoot and resolve hardware and software problems</w:t>
      </w:r>
      <w:r>
        <w:t>.</w:t>
      </w:r>
    </w:p>
    <w:p w14:paraId="7546F184" w14:textId="77777777" w:rsidR="00364AA1" w:rsidRDefault="00364AA1" w:rsidP="0045139A">
      <w:r>
        <w:t xml:space="preserve">Nguyen Ba Hung – </w:t>
      </w:r>
      <w:r w:rsidR="00A0339E" w:rsidRPr="001F7530">
        <w:t>Computer Repair Technician</w:t>
      </w:r>
    </w:p>
    <w:p w14:paraId="3DAC3D2E" w14:textId="77777777" w:rsidR="00696C99" w:rsidRDefault="00696C99" w:rsidP="0045139A">
      <w:r>
        <w:t>He has the ability to perform tasks such as providing operating systems and application software installations and upgrades, virus protection and eradication.</w:t>
      </w:r>
    </w:p>
    <w:p w14:paraId="2A30893E" w14:textId="77777777" w:rsidR="00375FC7" w:rsidRDefault="00375FC7" w:rsidP="00375FC7">
      <w:proofErr w:type="spellStart"/>
      <w:r>
        <w:t>Phan</w:t>
      </w:r>
      <w:proofErr w:type="spellEnd"/>
      <w:r>
        <w:t xml:space="preserve"> </w:t>
      </w:r>
      <w:proofErr w:type="spellStart"/>
      <w:r>
        <w:t>Thanh</w:t>
      </w:r>
      <w:proofErr w:type="spellEnd"/>
      <w:r>
        <w:t xml:space="preserve"> Tung – </w:t>
      </w:r>
      <w:r w:rsidRPr="00364AA1">
        <w:t xml:space="preserve">Customer </w:t>
      </w:r>
      <w:r>
        <w:t>S</w:t>
      </w:r>
      <w:r w:rsidRPr="00364AA1">
        <w:t>ervice</w:t>
      </w:r>
    </w:p>
    <w:p w14:paraId="5F9D220F" w14:textId="67C9E5F0" w:rsidR="00375FC7" w:rsidRDefault="00375FC7" w:rsidP="0045139A">
      <w:r>
        <w:t xml:space="preserve">He has the </w:t>
      </w:r>
      <w:r w:rsidRPr="00A0339E">
        <w:t>ability to interact confidently with clients to establish what the problem is</w:t>
      </w:r>
      <w:r>
        <w:t>.</w:t>
      </w:r>
    </w:p>
    <w:p w14:paraId="13B3DAAA" w14:textId="06B72A9F" w:rsidR="00364AA1" w:rsidRDefault="003A1EBC" w:rsidP="0045139A">
      <w:r>
        <w:t xml:space="preserve">Pham </w:t>
      </w:r>
      <w:proofErr w:type="spellStart"/>
      <w:r>
        <w:t>Xuan</w:t>
      </w:r>
      <w:proofErr w:type="spellEnd"/>
      <w:r>
        <w:t xml:space="preserve"> Tien</w:t>
      </w:r>
      <w:r w:rsidR="00364AA1">
        <w:t xml:space="preserve"> – </w:t>
      </w:r>
      <w:r w:rsidR="00364AA1" w:rsidRPr="00364AA1">
        <w:t xml:space="preserve">Customer </w:t>
      </w:r>
      <w:r w:rsidR="00364AA1">
        <w:t>S</w:t>
      </w:r>
      <w:r w:rsidR="00364AA1" w:rsidRPr="00364AA1">
        <w:t>ervice</w:t>
      </w:r>
    </w:p>
    <w:p w14:paraId="75D87423" w14:textId="77777777" w:rsidR="00364AA1" w:rsidRDefault="00364AA1" w:rsidP="0045139A">
      <w:r>
        <w:t>He has good communication skills and a general understanding of the company and its services.</w:t>
      </w:r>
    </w:p>
    <w:p w14:paraId="0BEC4E64" w14:textId="77777777" w:rsidR="00364AA1" w:rsidRDefault="00364AA1" w:rsidP="0045139A">
      <w:r>
        <w:t xml:space="preserve">Do Vu </w:t>
      </w:r>
      <w:proofErr w:type="spellStart"/>
      <w:r>
        <w:t>Quoc</w:t>
      </w:r>
      <w:proofErr w:type="spellEnd"/>
      <w:r>
        <w:t xml:space="preserve"> </w:t>
      </w:r>
      <w:proofErr w:type="spellStart"/>
      <w:r>
        <w:t>Bao</w:t>
      </w:r>
      <w:proofErr w:type="spellEnd"/>
      <w:r>
        <w:t xml:space="preserve"> - </w:t>
      </w:r>
      <w:r w:rsidRPr="00364AA1">
        <w:t>Technical Support</w:t>
      </w:r>
    </w:p>
    <w:p w14:paraId="0388068F" w14:textId="77777777" w:rsidR="00364AA1" w:rsidRPr="001F7530" w:rsidRDefault="00364AA1" w:rsidP="0045139A">
      <w:r>
        <w:t xml:space="preserve">He has </w:t>
      </w:r>
      <w:r w:rsidRPr="00364AA1">
        <w:t>a basic understanding of computers, computer's software, and hardware.</w:t>
      </w:r>
    </w:p>
    <w:p w14:paraId="14704038" w14:textId="77777777" w:rsidR="0045139A" w:rsidRDefault="0045139A" w:rsidP="0045139A">
      <w:pPr>
        <w:rPr>
          <w:b/>
        </w:rPr>
      </w:pPr>
      <w:r w:rsidRPr="00A220FD">
        <w:rPr>
          <w:b/>
        </w:rPr>
        <w:t xml:space="preserve">Performing: </w:t>
      </w:r>
    </w:p>
    <w:p w14:paraId="315C5486" w14:textId="77777777" w:rsidR="00AA6703" w:rsidRDefault="00AA6703" w:rsidP="0045139A">
      <w:pPr>
        <w:rPr>
          <w:b/>
        </w:rPr>
      </w:pPr>
      <w:r>
        <w:rPr>
          <w:b/>
        </w:rPr>
        <w:t>Team Goal:</w:t>
      </w:r>
    </w:p>
    <w:p w14:paraId="3E236AA7" w14:textId="77777777" w:rsidR="009E4AD5" w:rsidRPr="009E4AD5" w:rsidRDefault="009E4AD5" w:rsidP="009E4AD5">
      <w:pPr>
        <w:pStyle w:val="ListParagraph"/>
        <w:numPr>
          <w:ilvl w:val="0"/>
          <w:numId w:val="4"/>
        </w:numPr>
        <w:rPr>
          <w:lang w:val="en"/>
        </w:rPr>
      </w:pPr>
      <w:r w:rsidRPr="009E4AD5">
        <w:rPr>
          <w:lang w:val="en"/>
        </w:rPr>
        <w:t>Members understand about the process of development of the individual, the team.</w:t>
      </w:r>
    </w:p>
    <w:p w14:paraId="6FBF5791" w14:textId="77777777" w:rsidR="009E4AD5" w:rsidRPr="009E4AD5" w:rsidRDefault="009E4AD5" w:rsidP="009E4AD5">
      <w:pPr>
        <w:pStyle w:val="ListParagraph"/>
        <w:numPr>
          <w:ilvl w:val="0"/>
          <w:numId w:val="4"/>
        </w:numPr>
        <w:rPr>
          <w:lang w:val="en"/>
        </w:rPr>
      </w:pPr>
      <w:r w:rsidRPr="009E4AD5">
        <w:rPr>
          <w:lang w:val="en"/>
        </w:rPr>
        <w:t>The members clearly understand each other's strengths and weaknesses.</w:t>
      </w:r>
    </w:p>
    <w:p w14:paraId="1A8F39C8" w14:textId="77777777" w:rsidR="009E4AD5" w:rsidRPr="009E4AD5" w:rsidRDefault="009E4AD5" w:rsidP="009E4AD5">
      <w:pPr>
        <w:pStyle w:val="ListParagraph"/>
        <w:numPr>
          <w:ilvl w:val="0"/>
          <w:numId w:val="4"/>
        </w:numPr>
        <w:rPr>
          <w:lang w:val="en"/>
        </w:rPr>
      </w:pPr>
      <w:r w:rsidRPr="009E4AD5">
        <w:rPr>
          <w:lang w:val="en"/>
        </w:rPr>
        <w:t>The ability to cope or resolve the problem of the team.</w:t>
      </w:r>
    </w:p>
    <w:p w14:paraId="03A87AE9" w14:textId="77777777" w:rsidR="009E4AD5" w:rsidRDefault="009E4AD5" w:rsidP="009E4AD5">
      <w:pPr>
        <w:pStyle w:val="ListParagraph"/>
        <w:numPr>
          <w:ilvl w:val="0"/>
          <w:numId w:val="4"/>
        </w:numPr>
        <w:rPr>
          <w:lang w:val="en"/>
        </w:rPr>
      </w:pPr>
      <w:r>
        <w:rPr>
          <w:lang w:val="en"/>
        </w:rPr>
        <w:t>Build trust between team members.</w:t>
      </w:r>
    </w:p>
    <w:p w14:paraId="717FFA88" w14:textId="77777777" w:rsidR="009E4AD5" w:rsidRPr="009E4AD5" w:rsidRDefault="009E4AD5" w:rsidP="009E4AD5">
      <w:pPr>
        <w:rPr>
          <w:b/>
          <w:lang w:val="en"/>
        </w:rPr>
      </w:pPr>
      <w:r w:rsidRPr="009E4AD5">
        <w:rPr>
          <w:b/>
        </w:rPr>
        <w:t>Issues:</w:t>
      </w:r>
    </w:p>
    <w:p w14:paraId="55BB34F5" w14:textId="77777777" w:rsidR="0045139A" w:rsidRPr="009E4AD5" w:rsidRDefault="0045139A" w:rsidP="0045139A">
      <w:pPr>
        <w:rPr>
          <w:b/>
        </w:rPr>
      </w:pPr>
      <w:r w:rsidRPr="009E4AD5">
        <w:t>Teamwork:</w:t>
      </w:r>
      <w:r w:rsidR="009E4AD5">
        <w:rPr>
          <w:b/>
        </w:rPr>
        <w:t xml:space="preserve"> </w:t>
      </w:r>
      <w:r w:rsidRPr="0068714C">
        <w:t>In the course of work, the members are not willing to help or</w:t>
      </w:r>
      <w:r>
        <w:t xml:space="preserve"> replace mutual roles as needed.</w:t>
      </w:r>
      <w:r w:rsidRPr="0068714C">
        <w:rPr>
          <w:color w:val="336633"/>
        </w:rPr>
        <w:t xml:space="preserve"> </w:t>
      </w:r>
      <w:r w:rsidRPr="0068714C">
        <w:t>The members have the skills should be prepared to change roles to ensure the team's performance</w:t>
      </w:r>
    </w:p>
    <w:p w14:paraId="09EB7718" w14:textId="77777777" w:rsidR="0045139A" w:rsidRDefault="0045139A" w:rsidP="0045139A">
      <w:pPr>
        <w:rPr>
          <w:lang w:val="en"/>
        </w:rPr>
      </w:pPr>
      <w:r w:rsidRPr="009E4AD5">
        <w:lastRenderedPageBreak/>
        <w:t>Skill:</w:t>
      </w:r>
      <w:r w:rsidR="009E4AD5">
        <w:rPr>
          <w:b/>
        </w:rPr>
        <w:t xml:space="preserve"> </w:t>
      </w:r>
      <w:r w:rsidRPr="0068714C">
        <w:rPr>
          <w:lang w:val="en"/>
        </w:rPr>
        <w:t xml:space="preserve">In technical </w:t>
      </w:r>
      <w:r>
        <w:rPr>
          <w:lang w:val="en"/>
        </w:rPr>
        <w:t>team</w:t>
      </w:r>
      <w:r w:rsidRPr="0068714C">
        <w:rPr>
          <w:lang w:val="en"/>
        </w:rPr>
        <w:t xml:space="preserve">, </w:t>
      </w:r>
      <w:r w:rsidRPr="0068714C">
        <w:t>requires a lot of skill to fix the computer</w:t>
      </w:r>
      <w:r w:rsidRPr="0068714C">
        <w:rPr>
          <w:lang w:val="en"/>
        </w:rPr>
        <w:t xml:space="preserve"> but some team members lacked skills in the array. </w:t>
      </w:r>
      <w:r>
        <w:rPr>
          <w:lang w:val="en"/>
        </w:rPr>
        <w:t>T</w:t>
      </w:r>
      <w:r w:rsidRPr="0068714C">
        <w:rPr>
          <w:lang w:val="en"/>
        </w:rPr>
        <w:t>he other members can teach directly to ensure the performance of work for the group.</w:t>
      </w:r>
    </w:p>
    <w:p w14:paraId="29449043" w14:textId="77777777" w:rsidR="009E4AD5" w:rsidRDefault="009E4AD5" w:rsidP="0045139A">
      <w:pPr>
        <w:rPr>
          <w:b/>
          <w:lang w:val="en"/>
        </w:rPr>
      </w:pPr>
      <w:r w:rsidRPr="009E4AD5">
        <w:rPr>
          <w:b/>
          <w:lang w:val="en"/>
        </w:rPr>
        <w:t>Evaluate:</w:t>
      </w:r>
    </w:p>
    <w:tbl>
      <w:tblPr>
        <w:tblStyle w:val="TableGrid"/>
        <w:tblW w:w="0" w:type="auto"/>
        <w:tblLook w:val="04A0" w:firstRow="1" w:lastRow="0" w:firstColumn="1" w:lastColumn="0" w:noHBand="0" w:noVBand="1"/>
      </w:tblPr>
      <w:tblGrid>
        <w:gridCol w:w="2305"/>
        <w:gridCol w:w="2261"/>
        <w:gridCol w:w="2131"/>
        <w:gridCol w:w="2131"/>
      </w:tblGrid>
      <w:tr w:rsidR="00375FC7" w14:paraId="0F3B8BF6" w14:textId="0E937F36" w:rsidTr="00375FC7">
        <w:tc>
          <w:tcPr>
            <w:tcW w:w="2305" w:type="dxa"/>
          </w:tcPr>
          <w:p w14:paraId="486265D4" w14:textId="2C07175A" w:rsidR="00375FC7" w:rsidRPr="00375FC7" w:rsidRDefault="00375FC7" w:rsidP="0045139A">
            <w:pPr>
              <w:rPr>
                <w:lang w:val="en"/>
              </w:rPr>
            </w:pPr>
            <w:r w:rsidRPr="00375FC7">
              <w:rPr>
                <w:lang w:val="en"/>
              </w:rPr>
              <w:t>Name</w:t>
            </w:r>
          </w:p>
        </w:tc>
        <w:tc>
          <w:tcPr>
            <w:tcW w:w="2261" w:type="dxa"/>
          </w:tcPr>
          <w:p w14:paraId="01E942BF" w14:textId="68D225D8" w:rsidR="00375FC7" w:rsidRPr="00375FC7" w:rsidRDefault="00375FC7" w:rsidP="0045139A">
            <w:pPr>
              <w:rPr>
                <w:lang w:val="en"/>
              </w:rPr>
            </w:pPr>
            <w:r>
              <w:rPr>
                <w:lang w:val="en"/>
              </w:rPr>
              <w:t>Position</w:t>
            </w:r>
          </w:p>
        </w:tc>
        <w:tc>
          <w:tcPr>
            <w:tcW w:w="2131" w:type="dxa"/>
          </w:tcPr>
          <w:p w14:paraId="6CB24CDC" w14:textId="43FC7FCB" w:rsidR="00375FC7" w:rsidRPr="00375FC7" w:rsidRDefault="00375FC7" w:rsidP="0045139A">
            <w:pPr>
              <w:rPr>
                <w:lang w:val="en"/>
              </w:rPr>
            </w:pPr>
            <w:r>
              <w:rPr>
                <w:rStyle w:val="ircsu"/>
              </w:rPr>
              <w:t>Effectiveness</w:t>
            </w:r>
          </w:p>
        </w:tc>
        <w:tc>
          <w:tcPr>
            <w:tcW w:w="2131" w:type="dxa"/>
          </w:tcPr>
          <w:p w14:paraId="4B83F92F" w14:textId="28EC0EA3" w:rsidR="00375FC7" w:rsidRPr="00375FC7" w:rsidRDefault="00375FC7" w:rsidP="0045139A">
            <w:pPr>
              <w:rPr>
                <w:lang w:val="en"/>
              </w:rPr>
            </w:pPr>
            <w:r>
              <w:rPr>
                <w:lang w:val="en"/>
              </w:rPr>
              <w:t>Need improve</w:t>
            </w:r>
          </w:p>
        </w:tc>
      </w:tr>
      <w:tr w:rsidR="00375FC7" w14:paraId="41E5E821" w14:textId="20FB4D41" w:rsidTr="00375FC7">
        <w:tc>
          <w:tcPr>
            <w:tcW w:w="2305" w:type="dxa"/>
          </w:tcPr>
          <w:p w14:paraId="7A752678" w14:textId="15D6A969" w:rsidR="00375FC7" w:rsidRDefault="00375FC7" w:rsidP="0045139A">
            <w:pPr>
              <w:rPr>
                <w:b/>
                <w:lang w:val="en"/>
              </w:rPr>
            </w:pPr>
            <w:proofErr w:type="spellStart"/>
            <w:r>
              <w:t>Effiong</w:t>
            </w:r>
            <w:proofErr w:type="spellEnd"/>
            <w:r>
              <w:t xml:space="preserve"> </w:t>
            </w:r>
            <w:proofErr w:type="spellStart"/>
            <w:r>
              <w:t>ekpenyong</w:t>
            </w:r>
            <w:proofErr w:type="spellEnd"/>
          </w:p>
        </w:tc>
        <w:tc>
          <w:tcPr>
            <w:tcW w:w="2261" w:type="dxa"/>
          </w:tcPr>
          <w:p w14:paraId="7B51BC15" w14:textId="42BAD89B" w:rsidR="00375FC7" w:rsidRDefault="00375FC7" w:rsidP="0045139A">
            <w:pPr>
              <w:rPr>
                <w:b/>
                <w:lang w:val="en"/>
              </w:rPr>
            </w:pPr>
            <w:r>
              <w:t>Leader</w:t>
            </w:r>
          </w:p>
        </w:tc>
        <w:tc>
          <w:tcPr>
            <w:tcW w:w="2131" w:type="dxa"/>
          </w:tcPr>
          <w:p w14:paraId="09A96074" w14:textId="76F4756E" w:rsidR="00375FC7" w:rsidRPr="00375FC7" w:rsidRDefault="00375FC7" w:rsidP="0045139A">
            <w:pPr>
              <w:rPr>
                <w:lang w:val="en"/>
              </w:rPr>
            </w:pPr>
            <w:r w:rsidRPr="00375FC7">
              <w:rPr>
                <w:lang w:val="en"/>
              </w:rPr>
              <w:t>Good</w:t>
            </w:r>
          </w:p>
        </w:tc>
        <w:tc>
          <w:tcPr>
            <w:tcW w:w="2131" w:type="dxa"/>
          </w:tcPr>
          <w:p w14:paraId="63CF6D89" w14:textId="243EF00B" w:rsidR="00375FC7" w:rsidRPr="00A84D61" w:rsidRDefault="00A84D61" w:rsidP="00A84D61">
            <w:pPr>
              <w:rPr>
                <w:b/>
                <w:lang w:val="en"/>
              </w:rPr>
            </w:pPr>
            <w:r w:rsidRPr="00A84D61">
              <w:rPr>
                <w:lang w:val="en"/>
              </w:rPr>
              <w:t xml:space="preserve">Providing </w:t>
            </w:r>
            <w:r>
              <w:rPr>
                <w:lang w:val="en"/>
              </w:rPr>
              <w:t>f</w:t>
            </w:r>
            <w:r w:rsidRPr="00A84D61">
              <w:rPr>
                <w:lang w:val="en"/>
              </w:rPr>
              <w:t>eedback</w:t>
            </w:r>
            <w:r>
              <w:rPr>
                <w:lang w:val="en"/>
              </w:rPr>
              <w:t>,</w:t>
            </w:r>
            <w:r>
              <w:t xml:space="preserve"> </w:t>
            </w:r>
            <w:r>
              <w:rPr>
                <w:rStyle w:val="Strong"/>
                <w:b w:val="0"/>
              </w:rPr>
              <w:t>m</w:t>
            </w:r>
            <w:r w:rsidRPr="00A84D61">
              <w:rPr>
                <w:rStyle w:val="Strong"/>
                <w:b w:val="0"/>
              </w:rPr>
              <w:t xml:space="preserve">otivate </w:t>
            </w:r>
            <w:r>
              <w:rPr>
                <w:rStyle w:val="Strong"/>
                <w:b w:val="0"/>
              </w:rPr>
              <w:t>o</w:t>
            </w:r>
            <w:r w:rsidRPr="00A84D61">
              <w:rPr>
                <w:rStyle w:val="Strong"/>
                <w:b w:val="0"/>
              </w:rPr>
              <w:t>thers</w:t>
            </w:r>
          </w:p>
        </w:tc>
      </w:tr>
      <w:tr w:rsidR="00375FC7" w14:paraId="497A5032" w14:textId="77777777" w:rsidTr="00375FC7">
        <w:tc>
          <w:tcPr>
            <w:tcW w:w="2305" w:type="dxa"/>
          </w:tcPr>
          <w:p w14:paraId="249BB33B" w14:textId="5FA6B0FC" w:rsidR="00375FC7" w:rsidRDefault="00375FC7" w:rsidP="00375FC7">
            <w:r>
              <w:t xml:space="preserve">Nguyen </w:t>
            </w:r>
            <w:proofErr w:type="spellStart"/>
            <w:r>
              <w:t>Huu</w:t>
            </w:r>
            <w:proofErr w:type="spellEnd"/>
            <w:r>
              <w:t xml:space="preserve"> Diep</w:t>
            </w:r>
          </w:p>
          <w:p w14:paraId="38BC1A45" w14:textId="77777777" w:rsidR="00375FC7" w:rsidRPr="00375FC7" w:rsidRDefault="00375FC7" w:rsidP="0045139A">
            <w:pPr>
              <w:rPr>
                <w:b/>
              </w:rPr>
            </w:pPr>
          </w:p>
        </w:tc>
        <w:tc>
          <w:tcPr>
            <w:tcW w:w="2261" w:type="dxa"/>
          </w:tcPr>
          <w:p w14:paraId="23489F3C" w14:textId="2B6E62F2" w:rsidR="00375FC7" w:rsidRDefault="00375FC7" w:rsidP="0045139A">
            <w:pPr>
              <w:rPr>
                <w:b/>
                <w:lang w:val="en"/>
              </w:rPr>
            </w:pPr>
            <w:r w:rsidRPr="001F7530">
              <w:t>Computer Repair Technician</w:t>
            </w:r>
          </w:p>
        </w:tc>
        <w:tc>
          <w:tcPr>
            <w:tcW w:w="2131" w:type="dxa"/>
          </w:tcPr>
          <w:p w14:paraId="3411964B" w14:textId="7C93313D" w:rsidR="00375FC7" w:rsidRPr="00A84D61" w:rsidRDefault="00A84D61" w:rsidP="0045139A">
            <w:r>
              <w:rPr>
                <w:lang w:val="en"/>
              </w:rPr>
              <w:t>Good</w:t>
            </w:r>
          </w:p>
        </w:tc>
        <w:tc>
          <w:tcPr>
            <w:tcW w:w="2131" w:type="dxa"/>
          </w:tcPr>
          <w:p w14:paraId="21BF7864" w14:textId="46634585" w:rsidR="00375FC7" w:rsidRPr="00B47F3E" w:rsidRDefault="00A84D61" w:rsidP="0045139A">
            <w:r>
              <w:t>K</w:t>
            </w:r>
            <w:r w:rsidRPr="00A84D61">
              <w:t>eep up to date with IT development</w:t>
            </w:r>
          </w:p>
        </w:tc>
      </w:tr>
      <w:tr w:rsidR="00375FC7" w14:paraId="7BDA19AE" w14:textId="77777777" w:rsidTr="00375FC7">
        <w:tc>
          <w:tcPr>
            <w:tcW w:w="2305" w:type="dxa"/>
          </w:tcPr>
          <w:p w14:paraId="61C2FFFA" w14:textId="40EC91F5" w:rsidR="00375FC7" w:rsidRDefault="00375FC7" w:rsidP="00375FC7">
            <w:r>
              <w:t xml:space="preserve">Hoang </w:t>
            </w:r>
            <w:proofErr w:type="spellStart"/>
            <w:r>
              <w:t>Manh</w:t>
            </w:r>
            <w:proofErr w:type="spellEnd"/>
            <w:r>
              <w:t xml:space="preserve"> </w:t>
            </w:r>
            <w:proofErr w:type="spellStart"/>
            <w:r>
              <w:t>Hiep</w:t>
            </w:r>
            <w:proofErr w:type="spellEnd"/>
            <w:r>
              <w:t xml:space="preserve"> </w:t>
            </w:r>
          </w:p>
          <w:p w14:paraId="344300AC" w14:textId="77777777" w:rsidR="00375FC7" w:rsidRPr="00375FC7" w:rsidRDefault="00375FC7" w:rsidP="0045139A">
            <w:pPr>
              <w:rPr>
                <w:b/>
              </w:rPr>
            </w:pPr>
          </w:p>
        </w:tc>
        <w:tc>
          <w:tcPr>
            <w:tcW w:w="2261" w:type="dxa"/>
          </w:tcPr>
          <w:p w14:paraId="097DA1FA" w14:textId="1FE4CA38" w:rsidR="00375FC7" w:rsidRDefault="00375FC7" w:rsidP="0045139A">
            <w:pPr>
              <w:rPr>
                <w:b/>
                <w:lang w:val="en"/>
              </w:rPr>
            </w:pPr>
            <w:r w:rsidRPr="001F7530">
              <w:t>Computer Repair Technician</w:t>
            </w:r>
          </w:p>
        </w:tc>
        <w:tc>
          <w:tcPr>
            <w:tcW w:w="2131" w:type="dxa"/>
          </w:tcPr>
          <w:p w14:paraId="33BB9EFB" w14:textId="6A9F983E" w:rsidR="00375FC7" w:rsidRPr="00375FC7" w:rsidRDefault="00375FC7" w:rsidP="0045139A">
            <w:pPr>
              <w:rPr>
                <w:lang w:val="en"/>
              </w:rPr>
            </w:pPr>
            <w:r>
              <w:rPr>
                <w:lang w:val="en"/>
              </w:rPr>
              <w:t>Poor</w:t>
            </w:r>
          </w:p>
        </w:tc>
        <w:tc>
          <w:tcPr>
            <w:tcW w:w="2131" w:type="dxa"/>
          </w:tcPr>
          <w:p w14:paraId="3FCECEA3" w14:textId="083AF13F" w:rsidR="00375FC7" w:rsidRPr="006806B2" w:rsidRDefault="00A84D61" w:rsidP="0045139A">
            <w:r w:rsidRPr="00A84D61">
              <w:rPr>
                <w:rStyle w:val="Strong"/>
                <w:b w:val="0"/>
              </w:rPr>
              <w:t>Communication</w:t>
            </w:r>
            <w:r>
              <w:rPr>
                <w:rStyle w:val="Strong"/>
                <w:b w:val="0"/>
              </w:rPr>
              <w:t xml:space="preserve"> </w:t>
            </w:r>
            <w:proofErr w:type="spellStart"/>
            <w:r>
              <w:rPr>
                <w:rStyle w:val="Strong"/>
                <w:b w:val="0"/>
              </w:rPr>
              <w:t>skills,</w:t>
            </w:r>
            <w:r w:rsidRPr="00A84D61">
              <w:t>ability</w:t>
            </w:r>
            <w:proofErr w:type="spellEnd"/>
            <w:r w:rsidRPr="00A84D61">
              <w:t xml:space="preserve"> to meet deadlines</w:t>
            </w:r>
          </w:p>
        </w:tc>
      </w:tr>
      <w:tr w:rsidR="00375FC7" w14:paraId="473414D4" w14:textId="77777777" w:rsidTr="00375FC7">
        <w:tc>
          <w:tcPr>
            <w:tcW w:w="2305" w:type="dxa"/>
          </w:tcPr>
          <w:p w14:paraId="562D3EE2" w14:textId="71EC0E63" w:rsidR="00375FC7" w:rsidRDefault="00375FC7" w:rsidP="00375FC7">
            <w:r w:rsidRPr="00375FC7">
              <w:t>Nguyen Ba Hung</w:t>
            </w:r>
          </w:p>
        </w:tc>
        <w:tc>
          <w:tcPr>
            <w:tcW w:w="2261" w:type="dxa"/>
          </w:tcPr>
          <w:p w14:paraId="20D23660" w14:textId="1C4D8DDE" w:rsidR="00375FC7" w:rsidRPr="001F7530" w:rsidRDefault="00375FC7" w:rsidP="0045139A">
            <w:r w:rsidRPr="00375FC7">
              <w:t>Computer Repair Technician</w:t>
            </w:r>
          </w:p>
        </w:tc>
        <w:tc>
          <w:tcPr>
            <w:tcW w:w="2131" w:type="dxa"/>
          </w:tcPr>
          <w:p w14:paraId="3B7CC549" w14:textId="06D81922" w:rsidR="00375FC7" w:rsidRPr="00375FC7" w:rsidRDefault="00375FC7" w:rsidP="0045139A">
            <w:pPr>
              <w:rPr>
                <w:lang w:val="en"/>
              </w:rPr>
            </w:pPr>
            <w:r w:rsidRPr="00375FC7">
              <w:rPr>
                <w:lang w:val="en"/>
              </w:rPr>
              <w:t>Very-Good</w:t>
            </w:r>
          </w:p>
        </w:tc>
        <w:tc>
          <w:tcPr>
            <w:tcW w:w="2131" w:type="dxa"/>
          </w:tcPr>
          <w:p w14:paraId="3CA95524" w14:textId="112833D4" w:rsidR="00375FC7" w:rsidRDefault="00A84D61" w:rsidP="0045139A">
            <w:pPr>
              <w:rPr>
                <w:b/>
                <w:lang w:val="en"/>
              </w:rPr>
            </w:pPr>
            <w:r>
              <w:t xml:space="preserve">Ability to </w:t>
            </w:r>
            <w:proofErr w:type="spellStart"/>
            <w:r>
              <w:t>prioritise</w:t>
            </w:r>
            <w:proofErr w:type="spellEnd"/>
            <w:r>
              <w:t xml:space="preserve"> his workload</w:t>
            </w:r>
          </w:p>
        </w:tc>
      </w:tr>
      <w:tr w:rsidR="00375FC7" w14:paraId="1C29A854" w14:textId="77777777" w:rsidTr="00375FC7">
        <w:tc>
          <w:tcPr>
            <w:tcW w:w="2305" w:type="dxa"/>
          </w:tcPr>
          <w:p w14:paraId="47186CE6" w14:textId="2184CF3B" w:rsidR="00375FC7" w:rsidRDefault="00375FC7" w:rsidP="00375FC7">
            <w:proofErr w:type="spellStart"/>
            <w:r w:rsidRPr="00375FC7">
              <w:t>Phan</w:t>
            </w:r>
            <w:proofErr w:type="spellEnd"/>
            <w:r w:rsidRPr="00375FC7">
              <w:t xml:space="preserve"> </w:t>
            </w:r>
            <w:proofErr w:type="spellStart"/>
            <w:r w:rsidRPr="00375FC7">
              <w:t>Thanh</w:t>
            </w:r>
            <w:proofErr w:type="spellEnd"/>
            <w:r w:rsidRPr="00375FC7">
              <w:t xml:space="preserve"> Tung</w:t>
            </w:r>
          </w:p>
        </w:tc>
        <w:tc>
          <w:tcPr>
            <w:tcW w:w="2261" w:type="dxa"/>
          </w:tcPr>
          <w:p w14:paraId="0F168814" w14:textId="58EC292C" w:rsidR="00375FC7" w:rsidRPr="001F7530" w:rsidRDefault="00375FC7" w:rsidP="0045139A">
            <w:r w:rsidRPr="00375FC7">
              <w:t>Customer Service</w:t>
            </w:r>
          </w:p>
        </w:tc>
        <w:tc>
          <w:tcPr>
            <w:tcW w:w="2131" w:type="dxa"/>
          </w:tcPr>
          <w:p w14:paraId="6E6F168B" w14:textId="5B716993" w:rsidR="00375FC7" w:rsidRPr="00375FC7" w:rsidRDefault="00375FC7" w:rsidP="0045139A">
            <w:pPr>
              <w:rPr>
                <w:lang w:val="en"/>
              </w:rPr>
            </w:pPr>
            <w:proofErr w:type="spellStart"/>
            <w:r>
              <w:rPr>
                <w:lang w:val="en"/>
              </w:rPr>
              <w:t>Excelent</w:t>
            </w:r>
            <w:proofErr w:type="spellEnd"/>
          </w:p>
        </w:tc>
        <w:tc>
          <w:tcPr>
            <w:tcW w:w="2131" w:type="dxa"/>
          </w:tcPr>
          <w:p w14:paraId="36C0C3F0" w14:textId="7FF911AE" w:rsidR="00375FC7" w:rsidRDefault="00375FC7" w:rsidP="00A84D61">
            <w:pPr>
              <w:rPr>
                <w:b/>
                <w:lang w:val="en"/>
              </w:rPr>
            </w:pPr>
          </w:p>
        </w:tc>
      </w:tr>
      <w:tr w:rsidR="00375FC7" w14:paraId="0A18C4FC" w14:textId="77777777" w:rsidTr="00375FC7">
        <w:tc>
          <w:tcPr>
            <w:tcW w:w="2305" w:type="dxa"/>
          </w:tcPr>
          <w:p w14:paraId="11C33286" w14:textId="67E7867C" w:rsidR="00375FC7" w:rsidRPr="00375FC7" w:rsidRDefault="003A1EBC" w:rsidP="00375FC7">
            <w:r>
              <w:t xml:space="preserve">Pham </w:t>
            </w:r>
            <w:proofErr w:type="spellStart"/>
            <w:r>
              <w:t>Xuan</w:t>
            </w:r>
            <w:proofErr w:type="spellEnd"/>
            <w:r>
              <w:t xml:space="preserve"> Tien</w:t>
            </w:r>
          </w:p>
        </w:tc>
        <w:tc>
          <w:tcPr>
            <w:tcW w:w="2261" w:type="dxa"/>
          </w:tcPr>
          <w:p w14:paraId="0875F78E" w14:textId="01A7320F" w:rsidR="00375FC7" w:rsidRPr="001F7530" w:rsidRDefault="00375FC7" w:rsidP="0045139A">
            <w:r w:rsidRPr="00375FC7">
              <w:t>Customer Service</w:t>
            </w:r>
          </w:p>
        </w:tc>
        <w:tc>
          <w:tcPr>
            <w:tcW w:w="2131" w:type="dxa"/>
          </w:tcPr>
          <w:p w14:paraId="30A6B0E5" w14:textId="2824DCD3" w:rsidR="00375FC7" w:rsidRPr="00375FC7" w:rsidRDefault="00375FC7" w:rsidP="0045139A">
            <w:pPr>
              <w:rPr>
                <w:lang w:val="en"/>
              </w:rPr>
            </w:pPr>
            <w:r w:rsidRPr="00375FC7">
              <w:rPr>
                <w:lang w:val="en"/>
              </w:rPr>
              <w:t>Very-Good</w:t>
            </w:r>
          </w:p>
        </w:tc>
        <w:tc>
          <w:tcPr>
            <w:tcW w:w="2131" w:type="dxa"/>
          </w:tcPr>
          <w:p w14:paraId="05DCFE69" w14:textId="3DF25CA1" w:rsidR="00375FC7" w:rsidRPr="00A84D61" w:rsidRDefault="00A84D61" w:rsidP="0045139A">
            <w:pPr>
              <w:rPr>
                <w:lang w:val="en"/>
              </w:rPr>
            </w:pPr>
            <w:r>
              <w:rPr>
                <w:lang w:val="en"/>
              </w:rPr>
              <w:t>Stress handling</w:t>
            </w:r>
          </w:p>
        </w:tc>
      </w:tr>
      <w:tr w:rsidR="00375FC7" w14:paraId="48D575FA" w14:textId="77777777" w:rsidTr="00375FC7">
        <w:tc>
          <w:tcPr>
            <w:tcW w:w="2305" w:type="dxa"/>
          </w:tcPr>
          <w:p w14:paraId="34A6C381" w14:textId="4FE5DEBB" w:rsidR="00375FC7" w:rsidRDefault="00375FC7" w:rsidP="00375FC7">
            <w:r w:rsidRPr="00375FC7">
              <w:t xml:space="preserve">Do Vu </w:t>
            </w:r>
            <w:proofErr w:type="spellStart"/>
            <w:r w:rsidRPr="00375FC7">
              <w:t>Quoc</w:t>
            </w:r>
            <w:proofErr w:type="spellEnd"/>
            <w:r w:rsidRPr="00375FC7">
              <w:t xml:space="preserve"> </w:t>
            </w:r>
            <w:proofErr w:type="spellStart"/>
            <w:r w:rsidRPr="00375FC7">
              <w:t>Bao</w:t>
            </w:r>
            <w:proofErr w:type="spellEnd"/>
          </w:p>
        </w:tc>
        <w:tc>
          <w:tcPr>
            <w:tcW w:w="2261" w:type="dxa"/>
          </w:tcPr>
          <w:p w14:paraId="7CA70ADE" w14:textId="2D1F6449" w:rsidR="00375FC7" w:rsidRPr="001F7530" w:rsidRDefault="00375FC7" w:rsidP="0045139A">
            <w:r w:rsidRPr="00375FC7">
              <w:t>Technical Support</w:t>
            </w:r>
          </w:p>
        </w:tc>
        <w:tc>
          <w:tcPr>
            <w:tcW w:w="2131" w:type="dxa"/>
          </w:tcPr>
          <w:p w14:paraId="2F58F324" w14:textId="29385176" w:rsidR="00375FC7" w:rsidRPr="00375FC7" w:rsidRDefault="00375FC7" w:rsidP="0045139A">
            <w:pPr>
              <w:rPr>
                <w:lang w:val="en"/>
              </w:rPr>
            </w:pPr>
            <w:r w:rsidRPr="00375FC7">
              <w:rPr>
                <w:lang w:val="en"/>
              </w:rPr>
              <w:t>Very-Good</w:t>
            </w:r>
          </w:p>
        </w:tc>
        <w:tc>
          <w:tcPr>
            <w:tcW w:w="2131" w:type="dxa"/>
          </w:tcPr>
          <w:p w14:paraId="027475BD" w14:textId="71831E23" w:rsidR="00375FC7" w:rsidRPr="00A84D61" w:rsidRDefault="00A84D61" w:rsidP="0045139A">
            <w:pPr>
              <w:rPr>
                <w:lang w:val="en"/>
              </w:rPr>
            </w:pPr>
            <w:r>
              <w:rPr>
                <w:lang w:val="en"/>
              </w:rPr>
              <w:t>Questions handling</w:t>
            </w:r>
          </w:p>
        </w:tc>
      </w:tr>
    </w:tbl>
    <w:p w14:paraId="1700FEE4" w14:textId="77777777" w:rsidR="00375FC7" w:rsidRPr="009E4AD5" w:rsidRDefault="00375FC7" w:rsidP="0045139A">
      <w:pPr>
        <w:rPr>
          <w:b/>
          <w:lang w:val="en"/>
        </w:rPr>
      </w:pPr>
    </w:p>
    <w:p w14:paraId="465F2B30" w14:textId="77777777" w:rsidR="009E4AD5" w:rsidRPr="005B20A6" w:rsidRDefault="009E4AD5" w:rsidP="0045139A">
      <w:pPr>
        <w:rPr>
          <w:b/>
          <w:lang w:val="en"/>
        </w:rPr>
      </w:pPr>
    </w:p>
    <w:p w14:paraId="4C08A9E7" w14:textId="77777777" w:rsidR="0045139A" w:rsidRDefault="0045139A" w:rsidP="0045139A">
      <w:pPr>
        <w:pStyle w:val="Heading2"/>
      </w:pPr>
      <w:bookmarkStart w:id="16" w:name="_Toc458413857"/>
      <w:r w:rsidRPr="00453C6B">
        <w:t xml:space="preserve">3.2 </w:t>
      </w:r>
      <w:r w:rsidRPr="00C85E4C">
        <w:t>Discuss alternative techniques to manage team work and achieve team goals.</w:t>
      </w:r>
      <w:bookmarkEnd w:id="16"/>
    </w:p>
    <w:p w14:paraId="036AD81E" w14:textId="77777777" w:rsidR="0045139A" w:rsidRDefault="0045139A" w:rsidP="0045139A">
      <w:r w:rsidRPr="006A5E9A">
        <w:rPr>
          <w:b/>
        </w:rPr>
        <w:t>Clear Objectives:</w:t>
      </w:r>
      <w:r>
        <w:rPr>
          <w:rStyle w:val="apple-converted-space"/>
          <w:rFonts w:ascii="Georgia" w:hAnsi="Georgia"/>
          <w:color w:val="232629"/>
          <w:sz w:val="27"/>
          <w:szCs w:val="27"/>
        </w:rPr>
        <w:t> </w:t>
      </w:r>
      <w:r>
        <w:t xml:space="preserve">The team's overall objective needs to be identified and defined in terms which allow each member to understand the same goal. </w:t>
      </w:r>
    </w:p>
    <w:p w14:paraId="34F1982B" w14:textId="77777777" w:rsidR="0045139A" w:rsidRDefault="0045139A" w:rsidP="0045139A">
      <w:r w:rsidRPr="006A5E9A">
        <w:rPr>
          <w:b/>
        </w:rPr>
        <w:lastRenderedPageBreak/>
        <w:t>Commitment to the team:</w:t>
      </w:r>
      <w:r>
        <w:rPr>
          <w:rFonts w:ascii="Georgia" w:hAnsi="Georgia"/>
          <w:color w:val="232629"/>
          <w:sz w:val="27"/>
          <w:szCs w:val="27"/>
        </w:rPr>
        <w:t xml:space="preserve"> </w:t>
      </w:r>
      <w:r w:rsidRPr="00201754">
        <w:t xml:space="preserve">Team members experience real strength from their membership and the sharing of goals. They are willing to invest considerable energy in the interests of the team. </w:t>
      </w:r>
    </w:p>
    <w:p w14:paraId="336775F9" w14:textId="77777777" w:rsidR="0045139A" w:rsidRDefault="0045139A" w:rsidP="0045139A">
      <w:r w:rsidRPr="006A5E9A">
        <w:rPr>
          <w:b/>
        </w:rPr>
        <w:t>Getting things done:</w:t>
      </w:r>
      <w:r>
        <w:t xml:space="preserve"> The successful team not only knows where it is going, it knows when it has arrived.</w:t>
      </w:r>
    </w:p>
    <w:p w14:paraId="2325AED2" w14:textId="77777777" w:rsidR="0045139A" w:rsidRDefault="0045139A" w:rsidP="0045139A">
      <w:r w:rsidRPr="006A5E9A">
        <w:rPr>
          <w:b/>
        </w:rPr>
        <w:t>Learning:</w:t>
      </w:r>
      <w:r>
        <w:rPr>
          <w:rStyle w:val="apple-converted-space"/>
          <w:rFonts w:ascii="Georgia" w:hAnsi="Georgia"/>
          <w:color w:val="232629"/>
          <w:sz w:val="27"/>
          <w:szCs w:val="27"/>
        </w:rPr>
        <w:t> </w:t>
      </w:r>
      <w:r>
        <w:t>The team and its members learn from their experiences, including their mistakes. Mistakes made in good faith do not lead to heavy penalties, but are incorporated into expectations about the team and its members maturing over time.</w:t>
      </w:r>
    </w:p>
    <w:p w14:paraId="77B06E33" w14:textId="77777777" w:rsidR="0045139A" w:rsidRDefault="0045139A" w:rsidP="0045139A">
      <w:r w:rsidRPr="006A5E9A">
        <w:rPr>
          <w:b/>
        </w:rPr>
        <w:t>Working techniques:</w:t>
      </w:r>
      <w:r>
        <w:t xml:space="preserve"> The team needs to invest time and effort into developing working techniques, methods, procedures and ground rules to move the team toward its goal in the most efficient way consistent with preserving those other qualities associated with effective teams.</w:t>
      </w:r>
    </w:p>
    <w:p w14:paraId="46809868" w14:textId="77777777" w:rsidR="0045139A" w:rsidRDefault="0045139A" w:rsidP="0045139A">
      <w:r w:rsidRPr="006A5E9A">
        <w:rPr>
          <w:b/>
        </w:rPr>
        <w:t>Relationships with other teams:</w:t>
      </w:r>
      <w:r>
        <w:t xml:space="preserve"> An effective team also invests time and energy into developing ground rules for managing its relationships with other teams in a positive and productive way</w:t>
      </w:r>
    </w:p>
    <w:p w14:paraId="15AB6C52" w14:textId="77777777" w:rsidR="00A72399" w:rsidRDefault="00A72399" w:rsidP="0045139A"/>
    <w:p w14:paraId="1575A2F8" w14:textId="77777777" w:rsidR="00990657" w:rsidRPr="00201754" w:rsidRDefault="00D705F3" w:rsidP="00990657">
      <w:pPr>
        <w:pStyle w:val="Heading1"/>
      </w:pPr>
      <w:bookmarkStart w:id="17" w:name="_Toc458413858"/>
      <w:r>
        <w:t>Task 4</w:t>
      </w:r>
      <w:bookmarkEnd w:id="17"/>
    </w:p>
    <w:p w14:paraId="5CF9C9ED" w14:textId="77777777" w:rsidR="008B2854" w:rsidRPr="00C85E4C" w:rsidRDefault="00990657" w:rsidP="008B2854">
      <w:pPr>
        <w:pStyle w:val="Heading2"/>
      </w:pPr>
      <w:bookmarkStart w:id="18" w:name="_Toc458413859"/>
      <w:r w:rsidRPr="008B2854">
        <w:rPr>
          <w:lang w:eastAsia="en-US"/>
        </w:rPr>
        <w:t>4.1</w:t>
      </w:r>
      <w:r w:rsidR="008B2854" w:rsidRPr="008B2854">
        <w:t xml:space="preserve"> </w:t>
      </w:r>
      <w:r w:rsidR="008B2854" w:rsidRPr="00C85E4C">
        <w:t>Provide a review of different methods and tools used for problem solving.</w:t>
      </w:r>
      <w:bookmarkEnd w:id="18"/>
    </w:p>
    <w:p w14:paraId="0BBDCFB9" w14:textId="77777777" w:rsidR="00990657" w:rsidRPr="00004FCE" w:rsidRDefault="00990657" w:rsidP="00990657">
      <w:r w:rsidRPr="00004FCE">
        <w:rPr>
          <w:lang w:eastAsia="en-US"/>
        </w:rPr>
        <w:t xml:space="preserve">There are two stages in the process: a free thinking stage and an </w:t>
      </w:r>
      <w:proofErr w:type="spellStart"/>
      <w:r w:rsidRPr="00004FCE">
        <w:rPr>
          <w:lang w:eastAsia="en-US"/>
        </w:rPr>
        <w:t>organising</w:t>
      </w:r>
      <w:proofErr w:type="spellEnd"/>
      <w:r w:rsidRPr="00004FCE">
        <w:rPr>
          <w:lang w:eastAsia="en-US"/>
        </w:rPr>
        <w:t xml:space="preserve"> stage - these should not be done together.</w:t>
      </w:r>
    </w:p>
    <w:p w14:paraId="0BD6A348" w14:textId="77777777" w:rsidR="00990657" w:rsidRPr="00004FCE" w:rsidRDefault="00990657" w:rsidP="00990657">
      <w:r w:rsidRPr="00004FCE">
        <w:rPr>
          <w:lang w:eastAsia="en-US"/>
        </w:rPr>
        <w:t xml:space="preserve">Stage 1: </w:t>
      </w:r>
      <w:r w:rsidRPr="00481BC5">
        <w:rPr>
          <w:b/>
          <w:lang w:eastAsia="en-US"/>
        </w:rPr>
        <w:t>Brainstorming</w:t>
      </w:r>
    </w:p>
    <w:p w14:paraId="4442C80A" w14:textId="77777777" w:rsidR="00990657" w:rsidRPr="00004FCE" w:rsidRDefault="00990657" w:rsidP="00990657">
      <w:r w:rsidRPr="00004FCE">
        <w:rPr>
          <w:lang w:eastAsia="en-US"/>
        </w:rPr>
        <w:t xml:space="preserve">Write your topic or area of study in the </w:t>
      </w:r>
      <w:proofErr w:type="spellStart"/>
      <w:r w:rsidRPr="00004FCE">
        <w:rPr>
          <w:lang w:eastAsia="en-US"/>
        </w:rPr>
        <w:t>centre</w:t>
      </w:r>
      <w:proofErr w:type="spellEnd"/>
      <w:r w:rsidRPr="00004FCE">
        <w:rPr>
          <w:lang w:eastAsia="en-US"/>
        </w:rPr>
        <w:t xml:space="preserve"> of a blank page. Use </w:t>
      </w:r>
      <w:proofErr w:type="spellStart"/>
      <w:r w:rsidRPr="00004FCE">
        <w:rPr>
          <w:lang w:eastAsia="en-US"/>
        </w:rPr>
        <w:t>colours</w:t>
      </w:r>
      <w:proofErr w:type="spellEnd"/>
      <w:r w:rsidRPr="00004FCE">
        <w:rPr>
          <w:lang w:eastAsia="en-US"/>
        </w:rPr>
        <w:t>, pictures, words and symbols to record any other ideas, topics, authors, theories or anything else associated with the topic. You can put these anywhere on the page. Associate freely and do not filter out ideas; at this point anything and everything is OK.</w:t>
      </w:r>
    </w:p>
    <w:p w14:paraId="5100FB07" w14:textId="77777777" w:rsidR="00990657" w:rsidRPr="00004FCE" w:rsidRDefault="00990657" w:rsidP="00990657">
      <w:r w:rsidRPr="00004FCE">
        <w:rPr>
          <w:lang w:eastAsia="en-US"/>
        </w:rPr>
        <w:t xml:space="preserve">Stage 2: </w:t>
      </w:r>
      <w:r w:rsidRPr="00481BC5">
        <w:rPr>
          <w:b/>
          <w:lang w:eastAsia="en-US"/>
        </w:rPr>
        <w:t>Mind mapping</w:t>
      </w:r>
    </w:p>
    <w:p w14:paraId="2DAB1BC1" w14:textId="77777777" w:rsidR="00990657" w:rsidRPr="00004FCE" w:rsidRDefault="00990657" w:rsidP="00990657">
      <w:r w:rsidRPr="00004FCE">
        <w:rPr>
          <w:lang w:eastAsia="en-US"/>
        </w:rPr>
        <w:lastRenderedPageBreak/>
        <w:t xml:space="preserve">Map the relationships between the ideas or key points using lines, arrows, </w:t>
      </w:r>
      <w:proofErr w:type="spellStart"/>
      <w:r w:rsidRPr="00004FCE">
        <w:rPr>
          <w:lang w:eastAsia="en-US"/>
        </w:rPr>
        <w:t>colours</w:t>
      </w:r>
      <w:proofErr w:type="spellEnd"/>
      <w:r w:rsidRPr="00004FCE">
        <w:rPr>
          <w:lang w:eastAsia="en-US"/>
        </w:rPr>
        <w:t xml:space="preserve"> and words to link them. Identify the type of relationship between points: contrast/similarity/cause/effect. Write these along the linking lines.</w:t>
      </w:r>
    </w:p>
    <w:p w14:paraId="18547749" w14:textId="77777777" w:rsidR="00990657" w:rsidRDefault="00990657" w:rsidP="00990657">
      <w:pPr>
        <w:jc w:val="center"/>
      </w:pPr>
      <w:r>
        <w:rPr>
          <w:noProof/>
          <w:lang w:eastAsia="en-US"/>
        </w:rPr>
        <w:drawing>
          <wp:inline distT="0" distB="0" distL="0" distR="0" wp14:anchorId="544A6CC7" wp14:editId="463BDFAA">
            <wp:extent cx="6334125" cy="3209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34125" cy="3209925"/>
                    </a:xfrm>
                    <a:prstGeom prst="rect">
                      <a:avLst/>
                    </a:prstGeom>
                  </pic:spPr>
                </pic:pic>
              </a:graphicData>
            </a:graphic>
          </wp:inline>
        </w:drawing>
      </w:r>
    </w:p>
    <w:p w14:paraId="7B70D986" w14:textId="77777777" w:rsidR="00990657" w:rsidRPr="00004FCE" w:rsidRDefault="00990657" w:rsidP="00990657">
      <w:r w:rsidRPr="00004FCE">
        <w:rPr>
          <w:lang w:eastAsia="en-US"/>
        </w:rPr>
        <w:t xml:space="preserve">Finding possible solutions - closed problems generally have one or a limited number of possible solutions, while open-ended problems usually can be solved in a large number of ways. The most effective solution to an open-ended problem is found by selecting the best from a wide range of possibilities. Finding solutions involves </w:t>
      </w:r>
      <w:proofErr w:type="spellStart"/>
      <w:r w:rsidRPr="00004FCE">
        <w:rPr>
          <w:lang w:eastAsia="en-US"/>
        </w:rPr>
        <w:t>analysing</w:t>
      </w:r>
      <w:proofErr w:type="spellEnd"/>
      <w:r w:rsidRPr="00004FCE">
        <w:rPr>
          <w:lang w:eastAsia="en-US"/>
        </w:rPr>
        <w:t xml:space="preserve"> the problem to ensure that you fully understand it and then constructing courses of action which will achieve your objective. The more ideas you have to work with, the better your chances of finding an effective solution.</w:t>
      </w:r>
    </w:p>
    <w:p w14:paraId="3355D7C0" w14:textId="77777777" w:rsidR="00990657" w:rsidRPr="00004FCE" w:rsidRDefault="00990657" w:rsidP="00990657">
      <w:r w:rsidRPr="00004FCE">
        <w:rPr>
          <w:lang w:eastAsia="en-US"/>
        </w:rPr>
        <w:t>Choosing the best solution - the stage at which you evaluate the possible solutions and select that which will be most effective in solving the problem. It is a process of decision making based on a comparison of the potential outcome of alternative solutions. This involves:</w:t>
      </w:r>
    </w:p>
    <w:p w14:paraId="7F42B424" w14:textId="77777777" w:rsidR="00990657" w:rsidRPr="00004FCE" w:rsidRDefault="00990657" w:rsidP="00990657">
      <w:pPr>
        <w:pStyle w:val="ListParagraph"/>
        <w:numPr>
          <w:ilvl w:val="0"/>
          <w:numId w:val="3"/>
        </w:numPr>
      </w:pPr>
      <w:r>
        <w:rPr>
          <w:lang w:eastAsia="en-US"/>
        </w:rPr>
        <w:t>I</w:t>
      </w:r>
      <w:r w:rsidRPr="00004FCE">
        <w:rPr>
          <w:lang w:eastAsia="en-US"/>
        </w:rPr>
        <w:t>dentifying al! the features of an ideal solution, including the constraints it has to meet</w:t>
      </w:r>
    </w:p>
    <w:p w14:paraId="3D05CFA6" w14:textId="77777777" w:rsidR="00990657" w:rsidRDefault="00990657" w:rsidP="00990657">
      <w:pPr>
        <w:pStyle w:val="ListParagraph"/>
        <w:numPr>
          <w:ilvl w:val="0"/>
          <w:numId w:val="3"/>
        </w:numPr>
        <w:rPr>
          <w:lang w:eastAsia="en-US"/>
        </w:rPr>
      </w:pPr>
      <w:r w:rsidRPr="00004FCE">
        <w:rPr>
          <w:lang w:eastAsia="en-US"/>
        </w:rPr>
        <w:t xml:space="preserve">Eliminating solutions which do not meet the constraints </w:t>
      </w:r>
    </w:p>
    <w:p w14:paraId="22FBF5D6" w14:textId="77777777" w:rsidR="00990657" w:rsidRDefault="00990657" w:rsidP="00990657">
      <w:pPr>
        <w:pStyle w:val="ListParagraph"/>
        <w:numPr>
          <w:ilvl w:val="0"/>
          <w:numId w:val="3"/>
        </w:numPr>
        <w:rPr>
          <w:lang w:eastAsia="en-US"/>
        </w:rPr>
      </w:pPr>
      <w:r w:rsidRPr="00004FCE">
        <w:rPr>
          <w:lang w:eastAsia="en-US"/>
        </w:rPr>
        <w:t xml:space="preserve">Evaluating the remaining solutions against the outcome required </w:t>
      </w:r>
    </w:p>
    <w:p w14:paraId="3712E71D" w14:textId="77777777" w:rsidR="00990657" w:rsidRDefault="00990657" w:rsidP="00990657">
      <w:pPr>
        <w:pStyle w:val="ListParagraph"/>
        <w:numPr>
          <w:ilvl w:val="0"/>
          <w:numId w:val="3"/>
        </w:numPr>
        <w:rPr>
          <w:lang w:eastAsia="en-US"/>
        </w:rPr>
      </w:pPr>
      <w:r w:rsidRPr="00004FCE">
        <w:rPr>
          <w:lang w:eastAsia="en-US"/>
        </w:rPr>
        <w:lastRenderedPageBreak/>
        <w:t>Assessing the risks associated with the 'best solution</w:t>
      </w:r>
    </w:p>
    <w:p w14:paraId="6B390B3D" w14:textId="77777777" w:rsidR="00990657" w:rsidRDefault="00990657" w:rsidP="00990657">
      <w:pPr>
        <w:pStyle w:val="ListParagraph"/>
        <w:numPr>
          <w:ilvl w:val="0"/>
          <w:numId w:val="3"/>
        </w:numPr>
        <w:rPr>
          <w:lang w:eastAsia="en-US"/>
        </w:rPr>
      </w:pPr>
      <w:r w:rsidRPr="00004FCE">
        <w:rPr>
          <w:lang w:eastAsia="en-US"/>
        </w:rPr>
        <w:t xml:space="preserve">Making the decision to implement this solution </w:t>
      </w:r>
    </w:p>
    <w:p w14:paraId="06711CD9" w14:textId="77777777" w:rsidR="00990657" w:rsidRPr="00004FCE" w:rsidRDefault="00990657" w:rsidP="00990657">
      <w:r w:rsidRPr="00004FCE">
        <w:rPr>
          <w:lang w:eastAsia="en-US"/>
        </w:rPr>
        <w:t>Implementing the solution - involves three separate stages:</w:t>
      </w:r>
    </w:p>
    <w:p w14:paraId="3C6C63B5" w14:textId="77777777" w:rsidR="00990657" w:rsidRPr="00004FCE" w:rsidRDefault="00990657" w:rsidP="00990657">
      <w:pPr>
        <w:pStyle w:val="ListParagraph"/>
        <w:numPr>
          <w:ilvl w:val="0"/>
          <w:numId w:val="2"/>
        </w:numPr>
      </w:pPr>
      <w:r w:rsidRPr="00004FCE">
        <w:rPr>
          <w:lang w:eastAsia="en-US"/>
        </w:rPr>
        <w:t>Planning and preparing to implement the solution</w:t>
      </w:r>
    </w:p>
    <w:p w14:paraId="2539FD68" w14:textId="77777777" w:rsidR="00990657" w:rsidRPr="00004FCE" w:rsidRDefault="00990657" w:rsidP="00990657">
      <w:pPr>
        <w:pStyle w:val="ListParagraph"/>
        <w:numPr>
          <w:ilvl w:val="0"/>
          <w:numId w:val="2"/>
        </w:numPr>
      </w:pPr>
      <w:r w:rsidRPr="00004FCE">
        <w:rPr>
          <w:lang w:eastAsia="en-US"/>
        </w:rPr>
        <w:t>Taking the appropriate action and monitoring its effects</w:t>
      </w:r>
    </w:p>
    <w:p w14:paraId="3CBB52C7" w14:textId="77777777" w:rsidR="00990657" w:rsidRDefault="00990657" w:rsidP="00990657">
      <w:pPr>
        <w:pStyle w:val="ListParagraph"/>
        <w:numPr>
          <w:ilvl w:val="0"/>
          <w:numId w:val="2"/>
        </w:numPr>
      </w:pPr>
      <w:r w:rsidRPr="00004FCE">
        <w:rPr>
          <w:lang w:eastAsia="en-US"/>
        </w:rPr>
        <w:t>Reviewing the ultimate success of the action</w:t>
      </w:r>
    </w:p>
    <w:p w14:paraId="79636785" w14:textId="77777777" w:rsidR="00990657" w:rsidRPr="00004FCE" w:rsidRDefault="00990657" w:rsidP="00990657">
      <w:r w:rsidRPr="00004FCE">
        <w:rPr>
          <w:lang w:eastAsia="en-US"/>
        </w:rPr>
        <w:t>Problem solving requires two distinct types of mental skill, analytical and creative.</w:t>
      </w:r>
    </w:p>
    <w:p w14:paraId="7587413D" w14:textId="77777777" w:rsidR="00990657" w:rsidRPr="00004FCE" w:rsidRDefault="00990657" w:rsidP="00990657">
      <w:r w:rsidRPr="00004FCE">
        <w:rPr>
          <w:lang w:eastAsia="en-US"/>
        </w:rPr>
        <w:t>Analytical or logical thinking includes ski</w:t>
      </w:r>
      <w:r w:rsidR="00AA655A">
        <w:rPr>
          <w:lang w:eastAsia="en-US"/>
        </w:rPr>
        <w:t>ll</w:t>
      </w:r>
      <w:r w:rsidRPr="00004FCE">
        <w:rPr>
          <w:lang w:eastAsia="en-US"/>
        </w:rPr>
        <w:t xml:space="preserve">s such as ordering, comparing, contrasting, evaluating and selecting. It provides a logical framework for problem solving and helps to select the best alternative from those available by narrowing down the range of possibilities (a convergent process). Analytical thinking often predominates in solving closed problems, where the many possible causes have to be identified and </w:t>
      </w:r>
      <w:proofErr w:type="spellStart"/>
      <w:r w:rsidRPr="00004FCE">
        <w:rPr>
          <w:lang w:eastAsia="en-US"/>
        </w:rPr>
        <w:t>analysed</w:t>
      </w:r>
      <w:proofErr w:type="spellEnd"/>
      <w:r w:rsidRPr="00004FCE">
        <w:rPr>
          <w:lang w:eastAsia="en-US"/>
        </w:rPr>
        <w:t xml:space="preserve"> to find the real cause.</w:t>
      </w:r>
    </w:p>
    <w:p w14:paraId="60DEBEF7" w14:textId="77777777" w:rsidR="00990657" w:rsidRPr="00004FCE" w:rsidRDefault="00990657" w:rsidP="00990657">
      <w:r w:rsidRPr="00004FCE">
        <w:rPr>
          <w:lang w:eastAsia="en-US"/>
        </w:rPr>
        <w:t>Creative thinking - is where problem solving is used as a creative tool to generate new ideas for doing things, starting with a blank sheet. This type of problem solving requires the most flexible approach.</w:t>
      </w:r>
    </w:p>
    <w:p w14:paraId="5C50E2AB" w14:textId="77777777" w:rsidR="00990657" w:rsidRPr="00232CEA" w:rsidRDefault="00990657" w:rsidP="00915218">
      <w:pPr>
        <w:pStyle w:val="Heading3"/>
      </w:pPr>
      <w:bookmarkStart w:id="19" w:name="_Toc458413860"/>
      <w:r w:rsidRPr="00232CEA">
        <w:t>Problem in real project: G4 Computer Service</w:t>
      </w:r>
      <w:bookmarkEnd w:id="19"/>
    </w:p>
    <w:p w14:paraId="2614AB44" w14:textId="77777777" w:rsidR="00990657" w:rsidRPr="00232CEA" w:rsidRDefault="00990657" w:rsidP="00990657">
      <w:pPr>
        <w:rPr>
          <w:b/>
        </w:rPr>
      </w:pPr>
      <w:r w:rsidRPr="00232CEA">
        <w:rPr>
          <w:b/>
        </w:rPr>
        <w:t xml:space="preserve">Situation: </w:t>
      </w:r>
      <w:r w:rsidRPr="00232CEA">
        <w:t>Customers find our service too little is not as we expected, management wants to find new ways</w:t>
      </w:r>
      <w:r>
        <w:t>. Leader is looking for new ways to attract new customers and to increase the frequency of existing customers.</w:t>
      </w:r>
    </w:p>
    <w:p w14:paraId="01FB0DD3" w14:textId="77777777" w:rsidR="00990657" w:rsidRDefault="00990657" w:rsidP="00990657">
      <w:r>
        <w:rPr>
          <w:b/>
          <w:bCs/>
        </w:rPr>
        <w:t xml:space="preserve">Problem: </w:t>
      </w:r>
      <w:r>
        <w:t>How can we get more customers?</w:t>
      </w:r>
    </w:p>
    <w:p w14:paraId="174DFB05" w14:textId="77777777" w:rsidR="00990657" w:rsidRDefault="00990657" w:rsidP="008B2854">
      <w:pPr>
        <w:pStyle w:val="Heading2"/>
        <w:rPr>
          <w:lang w:eastAsia="en-US"/>
        </w:rPr>
      </w:pPr>
      <w:bookmarkStart w:id="20" w:name="_Toc458413861"/>
      <w:r w:rsidRPr="008B2854">
        <w:rPr>
          <w:lang w:eastAsia="en-US"/>
        </w:rPr>
        <w:t>4.2</w:t>
      </w:r>
      <w:r w:rsidR="008B2854" w:rsidRPr="008B2854">
        <w:rPr>
          <w:lang w:eastAsia="en-US"/>
        </w:rPr>
        <w:t xml:space="preserve"> Solve Problem</w:t>
      </w:r>
      <w:bookmarkEnd w:id="20"/>
    </w:p>
    <w:p w14:paraId="5F8A55F3" w14:textId="3F160355" w:rsidR="00FF6BA6" w:rsidRDefault="007D43A0" w:rsidP="00FF6BA6">
      <w:pPr>
        <w:rPr>
          <w:b/>
          <w:bCs/>
        </w:rPr>
      </w:pPr>
      <w:r>
        <w:rPr>
          <w:b/>
          <w:bCs/>
        </w:rPr>
        <w:t>Brainstorming Steps:</w:t>
      </w:r>
    </w:p>
    <w:p w14:paraId="55F8A670" w14:textId="28FFB513" w:rsidR="007D43A0" w:rsidRDefault="007D43A0" w:rsidP="007D43A0">
      <w:pPr>
        <w:pStyle w:val="ListParagraph"/>
        <w:numPr>
          <w:ilvl w:val="0"/>
          <w:numId w:val="6"/>
        </w:numPr>
      </w:pPr>
      <w:r>
        <w:t>Plan the session – fix the place and time.</w:t>
      </w:r>
    </w:p>
    <w:p w14:paraId="6713AA78" w14:textId="74D26DF8" w:rsidR="007D43A0" w:rsidRDefault="007D43A0" w:rsidP="007D43A0">
      <w:pPr>
        <w:pStyle w:val="ListParagraph"/>
        <w:numPr>
          <w:ilvl w:val="0"/>
          <w:numId w:val="6"/>
        </w:numPr>
      </w:pPr>
      <w:r>
        <w:t>Leader and team members are invited to participate.</w:t>
      </w:r>
    </w:p>
    <w:p w14:paraId="26D9A428" w14:textId="5418D98C" w:rsidR="007D43A0" w:rsidRDefault="007D43A0" w:rsidP="007D43A0">
      <w:pPr>
        <w:pStyle w:val="ListParagraph"/>
        <w:numPr>
          <w:ilvl w:val="0"/>
          <w:numId w:val="6"/>
        </w:numPr>
      </w:pPr>
      <w:r>
        <w:t>The session is held in FPT University.</w:t>
      </w:r>
    </w:p>
    <w:p w14:paraId="47D1BBA7" w14:textId="3AC26F2A" w:rsidR="007D43A0" w:rsidRDefault="007D43A0" w:rsidP="007D43A0">
      <w:pPr>
        <w:pStyle w:val="ListParagraph"/>
        <w:numPr>
          <w:ilvl w:val="0"/>
          <w:numId w:val="6"/>
        </w:numPr>
      </w:pPr>
      <w:r>
        <w:rPr>
          <w:lang w:eastAsia="en-US"/>
        </w:rPr>
        <w:t xml:space="preserve">The leader is </w:t>
      </w:r>
      <w:proofErr w:type="gramStart"/>
      <w:r>
        <w:rPr>
          <w:lang w:eastAsia="en-US"/>
        </w:rPr>
        <w:t>a</w:t>
      </w:r>
      <w:r w:rsidRPr="007D43A0">
        <w:t xml:space="preserve"> </w:t>
      </w:r>
      <w:r>
        <w:t>is</w:t>
      </w:r>
      <w:proofErr w:type="gramEnd"/>
      <w:r>
        <w:t xml:space="preserve"> a good communicator and uses a word to warm-up the group.</w:t>
      </w:r>
    </w:p>
    <w:p w14:paraId="3BDA24CC" w14:textId="72EAFFE3" w:rsidR="007D43A0" w:rsidRDefault="007D43A0" w:rsidP="007D43A0">
      <w:pPr>
        <w:pStyle w:val="ListParagraph"/>
        <w:numPr>
          <w:ilvl w:val="0"/>
          <w:numId w:val="6"/>
        </w:numPr>
      </w:pPr>
      <w:r>
        <w:t xml:space="preserve">The leader raises the question: How can we get more customers? She/he writes down the problem on a </w:t>
      </w:r>
      <w:r w:rsidRPr="007D43A0">
        <w:t>board</w:t>
      </w:r>
      <w:r>
        <w:t>.</w:t>
      </w:r>
    </w:p>
    <w:p w14:paraId="0B6D2BD7" w14:textId="6AD7C8D4" w:rsidR="007D43A0" w:rsidRDefault="007D43A0" w:rsidP="007D43A0">
      <w:pPr>
        <w:pStyle w:val="ListParagraph"/>
        <w:numPr>
          <w:ilvl w:val="0"/>
          <w:numId w:val="6"/>
        </w:numPr>
      </w:pPr>
      <w:r>
        <w:lastRenderedPageBreak/>
        <w:t xml:space="preserve">The leader set out the rules of the session: anyone can produce an idea, every member has to respect the ideas of his/her colleague and not </w:t>
      </w:r>
      <w:proofErr w:type="spellStart"/>
      <w:r>
        <w:t>criticise</w:t>
      </w:r>
      <w:proofErr w:type="spellEnd"/>
      <w:r>
        <w:t>.</w:t>
      </w:r>
    </w:p>
    <w:p w14:paraId="73405D41" w14:textId="6EBD4046" w:rsidR="007D43A0" w:rsidRDefault="007D43A0" w:rsidP="007D43A0">
      <w:pPr>
        <w:pStyle w:val="ListParagraph"/>
        <w:numPr>
          <w:ilvl w:val="0"/>
          <w:numId w:val="6"/>
        </w:numPr>
      </w:pPr>
      <w:r>
        <w:t xml:space="preserve">The scribe, using a </w:t>
      </w:r>
      <w:r w:rsidRPr="007D43A0">
        <w:rPr>
          <w:rStyle w:val="HTMLDefinition"/>
          <w:i w:val="0"/>
        </w:rPr>
        <w:t>mind map</w:t>
      </w:r>
      <w:r>
        <w:t>, writes down the ideas generated.</w:t>
      </w:r>
    </w:p>
    <w:p w14:paraId="6D57AF3E" w14:textId="1403558A" w:rsidR="007D43A0" w:rsidRPr="007D43A0" w:rsidRDefault="007D43A0" w:rsidP="007D43A0">
      <w:pPr>
        <w:pStyle w:val="ListParagraph"/>
        <w:numPr>
          <w:ilvl w:val="0"/>
          <w:numId w:val="6"/>
        </w:numPr>
        <w:rPr>
          <w:lang w:eastAsia="en-US"/>
        </w:rPr>
      </w:pPr>
      <w:r w:rsidRPr="007D43A0">
        <w:t xml:space="preserve">A discussion session to evaluate and choose the most </w:t>
      </w:r>
      <w:r>
        <w:t>suitable</w:t>
      </w:r>
      <w:r w:rsidRPr="007D43A0">
        <w:t xml:space="preserve"> idea</w:t>
      </w:r>
      <w:r>
        <w:t>.</w:t>
      </w:r>
    </w:p>
    <w:p w14:paraId="5B448361" w14:textId="77777777" w:rsidR="00FF6BA6" w:rsidRDefault="00FF6BA6" w:rsidP="00FF6BA6">
      <w:pPr>
        <w:rPr>
          <w:b/>
          <w:bCs/>
        </w:rPr>
      </w:pPr>
      <w:r>
        <w:rPr>
          <w:b/>
          <w:bCs/>
        </w:rPr>
        <w:t>Brainstorming Results:</w:t>
      </w:r>
    </w:p>
    <w:p w14:paraId="6E710CF5" w14:textId="77777777" w:rsidR="00FF6BA6" w:rsidRPr="00CC1398" w:rsidRDefault="00FF6BA6" w:rsidP="00FF6BA6">
      <w:pPr>
        <w:pStyle w:val="ListParagraph"/>
        <w:numPr>
          <w:ilvl w:val="0"/>
          <w:numId w:val="5"/>
        </w:numPr>
        <w:spacing w:before="0" w:after="160" w:line="259" w:lineRule="auto"/>
        <w:rPr>
          <w:lang w:eastAsia="en-US"/>
        </w:rPr>
      </w:pPr>
      <w:r w:rsidRPr="00CC1398">
        <w:rPr>
          <w:lang w:eastAsia="en-US"/>
        </w:rPr>
        <w:t xml:space="preserve">Create </w:t>
      </w:r>
      <w:proofErr w:type="spellStart"/>
      <w:r w:rsidRPr="00CC1398">
        <w:rPr>
          <w:lang w:eastAsia="en-US"/>
        </w:rPr>
        <w:t>facebook</w:t>
      </w:r>
      <w:proofErr w:type="spellEnd"/>
      <w:r w:rsidRPr="00CC1398">
        <w:rPr>
          <w:lang w:eastAsia="en-US"/>
        </w:rPr>
        <w:t xml:space="preserve"> page to promote company</w:t>
      </w:r>
      <w:r>
        <w:rPr>
          <w:lang w:eastAsia="en-US"/>
        </w:rPr>
        <w:t>.</w:t>
      </w:r>
    </w:p>
    <w:p w14:paraId="020B025A" w14:textId="77777777" w:rsidR="00FF6BA6" w:rsidRPr="00CC1398" w:rsidRDefault="00FF6BA6" w:rsidP="00FF6BA6">
      <w:pPr>
        <w:pStyle w:val="ListParagraph"/>
        <w:numPr>
          <w:ilvl w:val="0"/>
          <w:numId w:val="5"/>
        </w:numPr>
        <w:spacing w:before="0" w:after="160" w:line="259" w:lineRule="auto"/>
        <w:rPr>
          <w:rStyle w:val="Emphasis"/>
          <w:iCs/>
          <w:lang w:eastAsia="en-US"/>
        </w:rPr>
      </w:pPr>
      <w:r w:rsidRPr="00FF6BA6">
        <w:t>Advertising posters around school</w:t>
      </w:r>
      <w:r>
        <w:rPr>
          <w:rStyle w:val="Emphasis"/>
        </w:rPr>
        <w:t>.</w:t>
      </w:r>
    </w:p>
    <w:p w14:paraId="7B65E72C" w14:textId="77777777" w:rsidR="00FF6BA6" w:rsidRPr="00350705" w:rsidRDefault="00FF6BA6" w:rsidP="00FF6BA6">
      <w:pPr>
        <w:pStyle w:val="ListParagraph"/>
        <w:numPr>
          <w:ilvl w:val="0"/>
          <w:numId w:val="5"/>
        </w:numPr>
        <w:spacing w:before="0" w:after="160" w:line="259" w:lineRule="auto"/>
        <w:rPr>
          <w:b/>
          <w:i/>
          <w:lang w:eastAsia="en-US"/>
        </w:rPr>
      </w:pPr>
      <w:r>
        <w:rPr>
          <w:lang w:eastAsia="en-US"/>
        </w:rPr>
        <w:t>Provide new service to secure computer against virus infection.</w:t>
      </w:r>
    </w:p>
    <w:p w14:paraId="0F6270D6" w14:textId="77777777" w:rsidR="00FF6BA6" w:rsidRPr="00350705" w:rsidRDefault="00FF6BA6" w:rsidP="00FF6BA6">
      <w:pPr>
        <w:pStyle w:val="ListParagraph"/>
        <w:numPr>
          <w:ilvl w:val="0"/>
          <w:numId w:val="5"/>
        </w:numPr>
        <w:spacing w:before="0" w:after="160" w:line="259" w:lineRule="auto"/>
        <w:rPr>
          <w:rStyle w:val="st"/>
          <w:b/>
          <w:i/>
          <w:lang w:eastAsia="en-US"/>
        </w:rPr>
      </w:pPr>
      <w:r>
        <w:rPr>
          <w:lang w:eastAsia="en-US"/>
        </w:rPr>
        <w:t xml:space="preserve">Provide new service to </w:t>
      </w:r>
      <w:r>
        <w:rPr>
          <w:rStyle w:val="st"/>
        </w:rPr>
        <w:t>recover data from accidental deletion, format, hard drive corruption, raw partitions.</w:t>
      </w:r>
    </w:p>
    <w:p w14:paraId="4E8F70DF" w14:textId="77777777" w:rsidR="00FF6BA6" w:rsidRPr="00BF727C" w:rsidRDefault="00FF6BA6" w:rsidP="00FF6BA6">
      <w:pPr>
        <w:pStyle w:val="ListParagraph"/>
        <w:numPr>
          <w:ilvl w:val="0"/>
          <w:numId w:val="5"/>
        </w:numPr>
        <w:spacing w:before="0" w:after="160" w:line="259" w:lineRule="auto"/>
        <w:rPr>
          <w:b/>
          <w:i/>
          <w:lang w:eastAsia="en-US"/>
        </w:rPr>
      </w:pPr>
      <w:r>
        <w:rPr>
          <w:rStyle w:val="st"/>
        </w:rPr>
        <w:t xml:space="preserve">Provide new service to </w:t>
      </w:r>
      <w:r>
        <w:t>speed up computer performance.</w:t>
      </w:r>
    </w:p>
    <w:p w14:paraId="6FE9FE84" w14:textId="77777777" w:rsidR="00FF6BA6" w:rsidRPr="00BF727C" w:rsidRDefault="00FF6BA6" w:rsidP="00FF6BA6">
      <w:pPr>
        <w:pStyle w:val="ListParagraph"/>
        <w:numPr>
          <w:ilvl w:val="0"/>
          <w:numId w:val="5"/>
        </w:numPr>
        <w:spacing w:before="0" w:after="160" w:line="259" w:lineRule="auto"/>
        <w:rPr>
          <w:b/>
          <w:i/>
          <w:lang w:eastAsia="en-US"/>
        </w:rPr>
      </w:pPr>
      <w:r>
        <w:rPr>
          <w:lang w:eastAsia="en-US"/>
        </w:rPr>
        <w:t xml:space="preserve">Reduce prices of </w:t>
      </w:r>
      <w:proofErr w:type="spellStart"/>
      <w:r>
        <w:rPr>
          <w:lang w:eastAsia="en-US"/>
        </w:rPr>
        <w:t>activing</w:t>
      </w:r>
      <w:proofErr w:type="spellEnd"/>
      <w:r>
        <w:rPr>
          <w:lang w:eastAsia="en-US"/>
        </w:rPr>
        <w:t xml:space="preserve"> windows and office.</w:t>
      </w:r>
    </w:p>
    <w:p w14:paraId="7ED5F02E" w14:textId="77777777" w:rsidR="00FF6BA6" w:rsidRPr="00CC1398" w:rsidRDefault="00FF6BA6" w:rsidP="00FF6BA6">
      <w:pPr>
        <w:pStyle w:val="ListParagraph"/>
        <w:numPr>
          <w:ilvl w:val="0"/>
          <w:numId w:val="5"/>
        </w:numPr>
        <w:spacing w:before="0" w:after="160" w:line="259" w:lineRule="auto"/>
        <w:rPr>
          <w:b/>
          <w:i/>
          <w:lang w:eastAsia="en-US"/>
        </w:rPr>
      </w:pPr>
      <w:r>
        <w:rPr>
          <w:lang w:eastAsia="en-US"/>
        </w:rPr>
        <w:t>10% discount for customer using 2 service at the same time.</w:t>
      </w:r>
    </w:p>
    <w:p w14:paraId="59102411" w14:textId="77777777" w:rsidR="00FF6BA6" w:rsidRPr="00FF6BA6" w:rsidRDefault="00FF6BA6" w:rsidP="00FF6BA6">
      <w:pPr>
        <w:rPr>
          <w:lang w:eastAsia="en-US"/>
        </w:rPr>
      </w:pPr>
    </w:p>
    <w:p w14:paraId="25A3BE78" w14:textId="77777777" w:rsidR="00990657" w:rsidRDefault="00990657" w:rsidP="00990657">
      <w:r>
        <w:rPr>
          <w:noProof/>
          <w:lang w:eastAsia="en-US"/>
        </w:rPr>
        <w:drawing>
          <wp:inline distT="0" distB="0" distL="0" distR="0" wp14:anchorId="020060A4" wp14:editId="63882BEC">
            <wp:extent cx="5721284" cy="2590800"/>
            <wp:effectExtent l="0" t="0" r="0" b="0"/>
            <wp:docPr id="3" name="Picture 3" descr="https://mindmup-export.s3.amazonaws.com/png/out/974dce503b8d013493f40cb24e714c86.png?AWSAccessKeyId=AKIAILCJQLUOP4G3BAYA&amp;Signature=Vn66UGFEBsCvuyqgZ9I8aexrBoc%3D&amp;Expires=147031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ndmup-export.s3.amazonaws.com/png/out/974dce503b8d013493f40cb24e714c86.png?AWSAccessKeyId=AKIAILCJQLUOP4G3BAYA&amp;Signature=Vn66UGFEBsCvuyqgZ9I8aexrBoc%3D&amp;Expires=14703114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86988" cy="2620553"/>
                    </a:xfrm>
                    <a:prstGeom prst="rect">
                      <a:avLst/>
                    </a:prstGeom>
                    <a:noFill/>
                    <a:ln>
                      <a:noFill/>
                    </a:ln>
                  </pic:spPr>
                </pic:pic>
              </a:graphicData>
            </a:graphic>
          </wp:inline>
        </w:drawing>
      </w:r>
    </w:p>
    <w:p w14:paraId="15CECF4C" w14:textId="77777777" w:rsidR="008B2854" w:rsidRPr="008B2854" w:rsidRDefault="008B2854" w:rsidP="008B2854">
      <w:pPr>
        <w:pStyle w:val="Heading2"/>
      </w:pPr>
      <w:bookmarkStart w:id="21" w:name="_Toc458413862"/>
      <w:r>
        <w:t xml:space="preserve">4.3 </w:t>
      </w:r>
      <w:r w:rsidRPr="008B2854">
        <w:t>Evaluate you can own problem sovling skill</w:t>
      </w:r>
      <w:bookmarkEnd w:id="21"/>
    </w:p>
    <w:p w14:paraId="39F357F3" w14:textId="77777777" w:rsidR="00990657" w:rsidRDefault="00990657" w:rsidP="00990657">
      <w:r>
        <w:t>Using p</w:t>
      </w:r>
      <w:r w:rsidRPr="005F787E">
        <w:t xml:space="preserve">roblem </w:t>
      </w:r>
      <w:proofErr w:type="spellStart"/>
      <w:r w:rsidRPr="005F787E">
        <w:t>sovling</w:t>
      </w:r>
      <w:proofErr w:type="spellEnd"/>
      <w:r w:rsidRPr="005F787E">
        <w:t xml:space="preserve"> skill</w:t>
      </w:r>
      <w:r>
        <w:t xml:space="preserve"> in real project help my team such as:</w:t>
      </w:r>
    </w:p>
    <w:p w14:paraId="4781C7BD" w14:textId="77777777" w:rsidR="00990657" w:rsidRDefault="00990657" w:rsidP="00990657">
      <w:pPr>
        <w:rPr>
          <w:b/>
        </w:rPr>
      </w:pPr>
      <w:r>
        <w:rPr>
          <w:b/>
        </w:rPr>
        <w:t>I</w:t>
      </w:r>
      <w:r w:rsidRPr="005F787E">
        <w:rPr>
          <w:b/>
        </w:rPr>
        <w:t>magination</w:t>
      </w:r>
      <w:r>
        <w:rPr>
          <w:b/>
        </w:rPr>
        <w:t>:</w:t>
      </w:r>
    </w:p>
    <w:p w14:paraId="58D87BEB" w14:textId="77777777" w:rsidR="00990657" w:rsidRPr="005F787E" w:rsidRDefault="00990657" w:rsidP="00990657">
      <w:r w:rsidRPr="005F787E">
        <w:t>The exchange of ideas can act as a stimulus to the imagination, encouraging individuals to explore ideas they would not otherwise consider.</w:t>
      </w:r>
    </w:p>
    <w:p w14:paraId="0416D38C" w14:textId="77777777" w:rsidR="00990657" w:rsidRDefault="00990657" w:rsidP="00990657">
      <w:pPr>
        <w:rPr>
          <w:b/>
        </w:rPr>
      </w:pPr>
      <w:r w:rsidRPr="005F787E">
        <w:rPr>
          <w:b/>
        </w:rPr>
        <w:lastRenderedPageBreak/>
        <w:t>Better solutions</w:t>
      </w:r>
      <w:r>
        <w:rPr>
          <w:b/>
        </w:rPr>
        <w:t>:</w:t>
      </w:r>
    </w:p>
    <w:p w14:paraId="7ABE47EB" w14:textId="77777777" w:rsidR="00990657" w:rsidRPr="005F787E" w:rsidRDefault="00990657" w:rsidP="00990657">
      <w:pPr>
        <w:rPr>
          <w:b/>
        </w:rPr>
      </w:pPr>
      <w:r>
        <w:t xml:space="preserve">Team members can bring a broad range of ideas, knowledge and skills to bear on a problem. This creates a stimulating interaction of diverse ideas which results in a wider range and better quality of solutions. </w:t>
      </w:r>
    </w:p>
    <w:p w14:paraId="70DA0D10" w14:textId="77777777" w:rsidR="00990657" w:rsidRPr="008B2854" w:rsidRDefault="00990657" w:rsidP="00990657">
      <w:pPr>
        <w:rPr>
          <w:i/>
        </w:rPr>
      </w:pPr>
      <w:r w:rsidRPr="008B2854">
        <w:rPr>
          <w:rStyle w:val="Emphasis"/>
          <w:rFonts w:cs="Arial"/>
          <w:b/>
          <w:bCs/>
          <w:caps w:val="0"/>
          <w:color w:val="000000"/>
        </w:rPr>
        <w:t>Greater output</w:t>
      </w:r>
      <w:r w:rsidRPr="008B2854">
        <w:rPr>
          <w:rStyle w:val="Emphasis"/>
          <w:rFonts w:cs="Arial"/>
          <w:b/>
          <w:bCs/>
          <w:color w:val="000000"/>
        </w:rPr>
        <w:t>:</w:t>
      </w:r>
    </w:p>
    <w:p w14:paraId="5B1F518A" w14:textId="5B880CF3" w:rsidR="003A1EBC" w:rsidRDefault="00990657" w:rsidP="00990657">
      <w:r w:rsidRPr="005F787E">
        <w:t xml:space="preserve">Simply because of the number of people involved, each with differing experience, knowledge, points of view and values, a larger number and variety of ideas for solving a problem can be produced.     </w:t>
      </w:r>
    </w:p>
    <w:p w14:paraId="0D659CBF" w14:textId="77777777" w:rsidR="003A1EBC" w:rsidRDefault="003A1EBC" w:rsidP="00990657"/>
    <w:p w14:paraId="0E3B1665" w14:textId="77777777" w:rsidR="003A1EBC" w:rsidRDefault="003A1EBC" w:rsidP="00990657"/>
    <w:p w14:paraId="0BD6CD5A" w14:textId="77777777" w:rsidR="003A1EBC" w:rsidRDefault="003A1EBC" w:rsidP="00990657"/>
    <w:p w14:paraId="4A90B310" w14:textId="77777777" w:rsidR="003A1EBC" w:rsidRDefault="003A1EBC" w:rsidP="00990657"/>
    <w:p w14:paraId="2C323D96" w14:textId="77777777" w:rsidR="003A1EBC" w:rsidRDefault="003A1EBC" w:rsidP="00990657"/>
    <w:p w14:paraId="1E7175FE" w14:textId="77777777" w:rsidR="003A1EBC" w:rsidRDefault="003A1EBC" w:rsidP="00990657"/>
    <w:p w14:paraId="01C8443B" w14:textId="77777777" w:rsidR="003A1EBC" w:rsidRDefault="003A1EBC" w:rsidP="00990657"/>
    <w:p w14:paraId="7AEE2C53" w14:textId="77777777" w:rsidR="003A1EBC" w:rsidRDefault="003A1EBC" w:rsidP="00990657"/>
    <w:p w14:paraId="1E276265" w14:textId="77777777" w:rsidR="003A1EBC" w:rsidRDefault="003A1EBC" w:rsidP="00990657"/>
    <w:p w14:paraId="67F67902" w14:textId="77777777" w:rsidR="003A1EBC" w:rsidRDefault="003A1EBC" w:rsidP="00990657"/>
    <w:p w14:paraId="758D2408" w14:textId="77777777" w:rsidR="003A1EBC" w:rsidRDefault="003A1EBC" w:rsidP="00990657"/>
    <w:p w14:paraId="42AC2CBC" w14:textId="77777777" w:rsidR="003A1EBC" w:rsidRDefault="003A1EBC" w:rsidP="00990657"/>
    <w:p w14:paraId="623CFC71" w14:textId="77777777" w:rsidR="003A1EBC" w:rsidRDefault="003A1EBC" w:rsidP="00990657"/>
    <w:p w14:paraId="01553C5C" w14:textId="77777777" w:rsidR="004E40B4" w:rsidRDefault="004E40B4" w:rsidP="00990657"/>
    <w:p w14:paraId="180F6092" w14:textId="77777777" w:rsidR="004E40B4" w:rsidRDefault="004E40B4" w:rsidP="00990657"/>
    <w:p w14:paraId="58AD5437" w14:textId="77777777" w:rsidR="003A1EBC" w:rsidRDefault="003A1EBC" w:rsidP="00990657"/>
    <w:p w14:paraId="1BA046B3" w14:textId="6FD04BAB" w:rsidR="00990657" w:rsidRDefault="003A1EBC" w:rsidP="003A1EBC">
      <w:pPr>
        <w:pStyle w:val="Heading1"/>
      </w:pPr>
      <w:bookmarkStart w:id="22" w:name="_Toc458413863"/>
      <w:r>
        <w:lastRenderedPageBreak/>
        <w:t>Reference</w:t>
      </w:r>
      <w:bookmarkEnd w:id="22"/>
    </w:p>
    <w:p w14:paraId="6EC4EF68" w14:textId="2072D133" w:rsidR="0045139A" w:rsidRDefault="003A1EBC" w:rsidP="0045139A">
      <w:r w:rsidRPr="003A1EBC">
        <w:t xml:space="preserve">BPP Learning Media, 2013. </w:t>
      </w:r>
      <w:r w:rsidRPr="003A1EBC">
        <w:rPr>
          <w:i/>
          <w:iCs/>
        </w:rPr>
        <w:t>Business Essentials Management: Leading People and Professional Development: Study Text</w:t>
      </w:r>
      <w:r w:rsidRPr="003A1EBC">
        <w:t>. Edition. BPP Learning Media.</w:t>
      </w:r>
    </w:p>
    <w:p w14:paraId="24F3DD87" w14:textId="77777777" w:rsidR="003A1EBC" w:rsidRPr="0045139A" w:rsidRDefault="003A1EBC" w:rsidP="0045139A"/>
    <w:sectPr w:rsidR="003A1EBC" w:rsidRPr="0045139A" w:rsidSect="00990657">
      <w:footerReference w:type="default" r:id="rId34"/>
      <w:footerReference w:type="first" r:id="rId35"/>
      <w:pgSz w:w="12240" w:h="15840"/>
      <w:pgMar w:top="1985" w:right="1701" w:bottom="1701"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A6E2AD" w14:textId="77777777" w:rsidR="00974030" w:rsidRDefault="00974030">
      <w:pPr>
        <w:spacing w:before="0" w:line="240" w:lineRule="auto"/>
      </w:pPr>
      <w:r>
        <w:separator/>
      </w:r>
    </w:p>
  </w:endnote>
  <w:endnote w:type="continuationSeparator" w:id="0">
    <w:p w14:paraId="5F9CC777" w14:textId="77777777" w:rsidR="00974030" w:rsidRDefault="0097403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w:panose1 w:val="020B0603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64C000" w:usb3="00000000" w:csb0="00000001" w:csb1="00000000"/>
  </w:font>
  <w:font w:name="Segoe UI">
    <w:panose1 w:val="020B0502040204020203"/>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2CA968" w14:textId="77777777" w:rsidR="00AE60CA" w:rsidRDefault="00AE60CA">
    <w:pPr>
      <w:pStyle w:val="Footer"/>
    </w:pPr>
    <w:r>
      <w:t xml:space="preserve">Page </w:t>
    </w:r>
    <w:r>
      <w:fldChar w:fldCharType="begin"/>
    </w:r>
    <w:r>
      <w:instrText xml:space="preserve"> PAGE   \* MERGEFORMAT </w:instrText>
    </w:r>
    <w:r>
      <w:fldChar w:fldCharType="separate"/>
    </w:r>
    <w:r w:rsidR="00313B05">
      <w:rPr>
        <w:noProof/>
      </w:rPr>
      <w:t>2</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5527962"/>
      <w:docPartObj>
        <w:docPartGallery w:val="Page Numbers (Bottom of Page)"/>
        <w:docPartUnique/>
      </w:docPartObj>
    </w:sdtPr>
    <w:sdtEndPr>
      <w:rPr>
        <w:noProof/>
      </w:rPr>
    </w:sdtEndPr>
    <w:sdtContent>
      <w:p w14:paraId="52190454" w14:textId="22E0F09F" w:rsidR="00AE60CA" w:rsidRDefault="00AE60CA">
        <w:pPr>
          <w:pStyle w:val="Footer"/>
        </w:pPr>
        <w:r>
          <w:fldChar w:fldCharType="begin"/>
        </w:r>
        <w:r>
          <w:instrText xml:space="preserve"> PAGE   \* MERGEFORMAT </w:instrText>
        </w:r>
        <w:r>
          <w:fldChar w:fldCharType="separate"/>
        </w:r>
        <w:r w:rsidR="00313B05">
          <w:rPr>
            <w:noProof/>
          </w:rPr>
          <w:t>1</w:t>
        </w:r>
        <w:r>
          <w:rPr>
            <w:noProof/>
          </w:rPr>
          <w:fldChar w:fldCharType="end"/>
        </w:r>
      </w:p>
    </w:sdtContent>
  </w:sdt>
  <w:p w14:paraId="78F55A0B" w14:textId="77777777" w:rsidR="00AE60CA" w:rsidRDefault="00AE60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968764" w14:textId="77777777" w:rsidR="00974030" w:rsidRDefault="00974030">
      <w:pPr>
        <w:spacing w:before="0" w:line="240" w:lineRule="auto"/>
      </w:pPr>
      <w:r>
        <w:separator/>
      </w:r>
    </w:p>
  </w:footnote>
  <w:footnote w:type="continuationSeparator" w:id="0">
    <w:p w14:paraId="12E3CD6E" w14:textId="77777777" w:rsidR="00974030" w:rsidRDefault="00974030">
      <w:pPr>
        <w:spacing w:before="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4E7337"/>
    <w:multiLevelType w:val="hybridMultilevel"/>
    <w:tmpl w:val="C9EE2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872E51"/>
    <w:multiLevelType w:val="hybridMultilevel"/>
    <w:tmpl w:val="160ABD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A90007A"/>
    <w:multiLevelType w:val="hybridMultilevel"/>
    <w:tmpl w:val="69A66544"/>
    <w:lvl w:ilvl="0" w:tplc="67909744">
      <w:start w:val="1"/>
      <w:numFmt w:val="decimal"/>
      <w:lvlText w:val="%1."/>
      <w:lvlJc w:val="left"/>
      <w:pPr>
        <w:ind w:left="785"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FB035AD"/>
    <w:multiLevelType w:val="hybridMultilevel"/>
    <w:tmpl w:val="F24A89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8D165B7"/>
    <w:multiLevelType w:val="hybridMultilevel"/>
    <w:tmpl w:val="F496BB3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16A50EF"/>
    <w:multiLevelType w:val="hybridMultilevel"/>
    <w:tmpl w:val="099CFD5E"/>
    <w:lvl w:ilvl="0" w:tplc="B34CED3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E2B1AAB"/>
    <w:multiLevelType w:val="hybridMultilevel"/>
    <w:tmpl w:val="922892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D4D10BD"/>
    <w:multiLevelType w:val="hybridMultilevel"/>
    <w:tmpl w:val="A86CE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50B319A"/>
    <w:multiLevelType w:val="hybridMultilevel"/>
    <w:tmpl w:val="59EC1F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8065D44"/>
    <w:multiLevelType w:val="hybridMultilevel"/>
    <w:tmpl w:val="70A84154"/>
    <w:lvl w:ilvl="0" w:tplc="9E1C1ABC">
      <w:start w:val="1"/>
      <w:numFmt w:val="bullet"/>
      <w:lvlText w:val=""/>
      <w:lvlJc w:val="left"/>
      <w:pPr>
        <w:tabs>
          <w:tab w:val="num" w:pos="360"/>
        </w:tabs>
        <w:ind w:left="360" w:hanging="360"/>
      </w:pPr>
      <w:rPr>
        <w:rFonts w:ascii="Wingdings" w:hAnsi="Wingdings" w:hint="default"/>
      </w:rPr>
    </w:lvl>
    <w:lvl w:ilvl="1" w:tplc="F56600FC" w:tentative="1">
      <w:start w:val="1"/>
      <w:numFmt w:val="bullet"/>
      <w:lvlText w:val=""/>
      <w:lvlJc w:val="left"/>
      <w:pPr>
        <w:tabs>
          <w:tab w:val="num" w:pos="1080"/>
        </w:tabs>
        <w:ind w:left="1080" w:hanging="360"/>
      </w:pPr>
      <w:rPr>
        <w:rFonts w:ascii="Wingdings" w:hAnsi="Wingdings" w:hint="default"/>
      </w:rPr>
    </w:lvl>
    <w:lvl w:ilvl="2" w:tplc="1550E3B6" w:tentative="1">
      <w:start w:val="1"/>
      <w:numFmt w:val="bullet"/>
      <w:lvlText w:val=""/>
      <w:lvlJc w:val="left"/>
      <w:pPr>
        <w:tabs>
          <w:tab w:val="num" w:pos="1800"/>
        </w:tabs>
        <w:ind w:left="1800" w:hanging="360"/>
      </w:pPr>
      <w:rPr>
        <w:rFonts w:ascii="Wingdings" w:hAnsi="Wingdings" w:hint="default"/>
      </w:rPr>
    </w:lvl>
    <w:lvl w:ilvl="3" w:tplc="6756CC72" w:tentative="1">
      <w:start w:val="1"/>
      <w:numFmt w:val="bullet"/>
      <w:lvlText w:val=""/>
      <w:lvlJc w:val="left"/>
      <w:pPr>
        <w:tabs>
          <w:tab w:val="num" w:pos="2520"/>
        </w:tabs>
        <w:ind w:left="2520" w:hanging="360"/>
      </w:pPr>
      <w:rPr>
        <w:rFonts w:ascii="Wingdings" w:hAnsi="Wingdings" w:hint="default"/>
      </w:rPr>
    </w:lvl>
    <w:lvl w:ilvl="4" w:tplc="E1227818" w:tentative="1">
      <w:start w:val="1"/>
      <w:numFmt w:val="bullet"/>
      <w:lvlText w:val=""/>
      <w:lvlJc w:val="left"/>
      <w:pPr>
        <w:tabs>
          <w:tab w:val="num" w:pos="3240"/>
        </w:tabs>
        <w:ind w:left="3240" w:hanging="360"/>
      </w:pPr>
      <w:rPr>
        <w:rFonts w:ascii="Wingdings" w:hAnsi="Wingdings" w:hint="default"/>
      </w:rPr>
    </w:lvl>
    <w:lvl w:ilvl="5" w:tplc="B19ACFD0" w:tentative="1">
      <w:start w:val="1"/>
      <w:numFmt w:val="bullet"/>
      <w:lvlText w:val=""/>
      <w:lvlJc w:val="left"/>
      <w:pPr>
        <w:tabs>
          <w:tab w:val="num" w:pos="3960"/>
        </w:tabs>
        <w:ind w:left="3960" w:hanging="360"/>
      </w:pPr>
      <w:rPr>
        <w:rFonts w:ascii="Wingdings" w:hAnsi="Wingdings" w:hint="default"/>
      </w:rPr>
    </w:lvl>
    <w:lvl w:ilvl="6" w:tplc="E9B6808C" w:tentative="1">
      <w:start w:val="1"/>
      <w:numFmt w:val="bullet"/>
      <w:lvlText w:val=""/>
      <w:lvlJc w:val="left"/>
      <w:pPr>
        <w:tabs>
          <w:tab w:val="num" w:pos="4680"/>
        </w:tabs>
        <w:ind w:left="4680" w:hanging="360"/>
      </w:pPr>
      <w:rPr>
        <w:rFonts w:ascii="Wingdings" w:hAnsi="Wingdings" w:hint="default"/>
      </w:rPr>
    </w:lvl>
    <w:lvl w:ilvl="7" w:tplc="003C62AC" w:tentative="1">
      <w:start w:val="1"/>
      <w:numFmt w:val="bullet"/>
      <w:lvlText w:val=""/>
      <w:lvlJc w:val="left"/>
      <w:pPr>
        <w:tabs>
          <w:tab w:val="num" w:pos="5400"/>
        </w:tabs>
        <w:ind w:left="5400" w:hanging="360"/>
      </w:pPr>
      <w:rPr>
        <w:rFonts w:ascii="Wingdings" w:hAnsi="Wingdings" w:hint="default"/>
      </w:rPr>
    </w:lvl>
    <w:lvl w:ilvl="8" w:tplc="B434DAF2" w:tentative="1">
      <w:start w:val="1"/>
      <w:numFmt w:val="bullet"/>
      <w:lvlText w:val=""/>
      <w:lvlJc w:val="left"/>
      <w:pPr>
        <w:tabs>
          <w:tab w:val="num" w:pos="6120"/>
        </w:tabs>
        <w:ind w:left="6120" w:hanging="360"/>
      </w:pPr>
      <w:rPr>
        <w:rFonts w:ascii="Wingdings" w:hAnsi="Wingdings" w:hint="default"/>
      </w:rPr>
    </w:lvl>
  </w:abstractNum>
  <w:abstractNum w:abstractNumId="10">
    <w:nsid w:val="79ED5151"/>
    <w:multiLevelType w:val="hybridMultilevel"/>
    <w:tmpl w:val="956AA0F8"/>
    <w:lvl w:ilvl="0" w:tplc="C9766A34">
      <w:start w:val="1"/>
      <w:numFmt w:val="upperLetter"/>
      <w:lvlText w:val="%1."/>
      <w:lvlJc w:val="left"/>
      <w:pPr>
        <w:tabs>
          <w:tab w:val="num" w:pos="720"/>
        </w:tabs>
        <w:ind w:left="720" w:hanging="360"/>
      </w:pPr>
    </w:lvl>
    <w:lvl w:ilvl="1" w:tplc="D6EA80D6">
      <w:start w:val="1"/>
      <w:numFmt w:val="upperLetter"/>
      <w:lvlText w:val="%2."/>
      <w:lvlJc w:val="left"/>
      <w:pPr>
        <w:tabs>
          <w:tab w:val="num" w:pos="360"/>
        </w:tabs>
        <w:ind w:left="360" w:hanging="360"/>
      </w:pPr>
    </w:lvl>
    <w:lvl w:ilvl="2" w:tplc="FC9A6CB2" w:tentative="1">
      <w:start w:val="1"/>
      <w:numFmt w:val="upperLetter"/>
      <w:lvlText w:val="%3."/>
      <w:lvlJc w:val="left"/>
      <w:pPr>
        <w:tabs>
          <w:tab w:val="num" w:pos="2160"/>
        </w:tabs>
        <w:ind w:left="2160" w:hanging="360"/>
      </w:pPr>
    </w:lvl>
    <w:lvl w:ilvl="3" w:tplc="4B126AB2" w:tentative="1">
      <w:start w:val="1"/>
      <w:numFmt w:val="upperLetter"/>
      <w:lvlText w:val="%4."/>
      <w:lvlJc w:val="left"/>
      <w:pPr>
        <w:tabs>
          <w:tab w:val="num" w:pos="2880"/>
        </w:tabs>
        <w:ind w:left="2880" w:hanging="360"/>
      </w:pPr>
    </w:lvl>
    <w:lvl w:ilvl="4" w:tplc="89F8599A" w:tentative="1">
      <w:start w:val="1"/>
      <w:numFmt w:val="upperLetter"/>
      <w:lvlText w:val="%5."/>
      <w:lvlJc w:val="left"/>
      <w:pPr>
        <w:tabs>
          <w:tab w:val="num" w:pos="3600"/>
        </w:tabs>
        <w:ind w:left="3600" w:hanging="360"/>
      </w:pPr>
    </w:lvl>
    <w:lvl w:ilvl="5" w:tplc="C4F479F8" w:tentative="1">
      <w:start w:val="1"/>
      <w:numFmt w:val="upperLetter"/>
      <w:lvlText w:val="%6."/>
      <w:lvlJc w:val="left"/>
      <w:pPr>
        <w:tabs>
          <w:tab w:val="num" w:pos="4320"/>
        </w:tabs>
        <w:ind w:left="4320" w:hanging="360"/>
      </w:pPr>
    </w:lvl>
    <w:lvl w:ilvl="6" w:tplc="B2E6BB16" w:tentative="1">
      <w:start w:val="1"/>
      <w:numFmt w:val="upperLetter"/>
      <w:lvlText w:val="%7."/>
      <w:lvlJc w:val="left"/>
      <w:pPr>
        <w:tabs>
          <w:tab w:val="num" w:pos="5040"/>
        </w:tabs>
        <w:ind w:left="5040" w:hanging="360"/>
      </w:pPr>
    </w:lvl>
    <w:lvl w:ilvl="7" w:tplc="E71833DE" w:tentative="1">
      <w:start w:val="1"/>
      <w:numFmt w:val="upperLetter"/>
      <w:lvlText w:val="%8."/>
      <w:lvlJc w:val="left"/>
      <w:pPr>
        <w:tabs>
          <w:tab w:val="num" w:pos="5760"/>
        </w:tabs>
        <w:ind w:left="5760" w:hanging="360"/>
      </w:pPr>
    </w:lvl>
    <w:lvl w:ilvl="8" w:tplc="49688108" w:tentative="1">
      <w:start w:val="1"/>
      <w:numFmt w:val="upperLetter"/>
      <w:lvlText w:val="%9."/>
      <w:lvlJc w:val="left"/>
      <w:pPr>
        <w:tabs>
          <w:tab w:val="num" w:pos="6480"/>
        </w:tabs>
        <w:ind w:left="6480" w:hanging="360"/>
      </w:pPr>
    </w:lvl>
  </w:abstractNum>
  <w:num w:numId="1">
    <w:abstractNumId w:val="5"/>
  </w:num>
  <w:num w:numId="2">
    <w:abstractNumId w:val="8"/>
  </w:num>
  <w:num w:numId="3">
    <w:abstractNumId w:val="4"/>
  </w:num>
  <w:num w:numId="4">
    <w:abstractNumId w:val="0"/>
  </w:num>
  <w:num w:numId="5">
    <w:abstractNumId w:val="2"/>
  </w:num>
  <w:num w:numId="6">
    <w:abstractNumId w:val="6"/>
  </w:num>
  <w:num w:numId="7">
    <w:abstractNumId w:val="10"/>
  </w:num>
  <w:num w:numId="8">
    <w:abstractNumId w:val="9"/>
  </w:num>
  <w:num w:numId="9">
    <w:abstractNumId w:val="1"/>
  </w:num>
  <w:num w:numId="10">
    <w:abstractNumId w:val="3"/>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139A"/>
    <w:rsid w:val="00007B54"/>
    <w:rsid w:val="00095F1F"/>
    <w:rsid w:val="00125F8B"/>
    <w:rsid w:val="00162AC3"/>
    <w:rsid w:val="001A7C10"/>
    <w:rsid w:val="001F7530"/>
    <w:rsid w:val="00212FD9"/>
    <w:rsid w:val="002412CE"/>
    <w:rsid w:val="002453F7"/>
    <w:rsid w:val="00296D64"/>
    <w:rsid w:val="002C77D7"/>
    <w:rsid w:val="00313B05"/>
    <w:rsid w:val="00323DEB"/>
    <w:rsid w:val="00360EAB"/>
    <w:rsid w:val="00364AA1"/>
    <w:rsid w:val="00375FC7"/>
    <w:rsid w:val="003A1EBC"/>
    <w:rsid w:val="003C49CE"/>
    <w:rsid w:val="0045139A"/>
    <w:rsid w:val="004660CC"/>
    <w:rsid w:val="00481BC5"/>
    <w:rsid w:val="004E40B4"/>
    <w:rsid w:val="00546B88"/>
    <w:rsid w:val="005B140C"/>
    <w:rsid w:val="005B20A6"/>
    <w:rsid w:val="005B52D9"/>
    <w:rsid w:val="005D02A7"/>
    <w:rsid w:val="005F4C16"/>
    <w:rsid w:val="006806B2"/>
    <w:rsid w:val="00696C99"/>
    <w:rsid w:val="006A5E9A"/>
    <w:rsid w:val="00704101"/>
    <w:rsid w:val="007341D7"/>
    <w:rsid w:val="00797BD5"/>
    <w:rsid w:val="007B28BE"/>
    <w:rsid w:val="007C7EE7"/>
    <w:rsid w:val="007D43A0"/>
    <w:rsid w:val="008B2854"/>
    <w:rsid w:val="008C63C4"/>
    <w:rsid w:val="008E2F56"/>
    <w:rsid w:val="00915218"/>
    <w:rsid w:val="00974030"/>
    <w:rsid w:val="00974ADA"/>
    <w:rsid w:val="00990657"/>
    <w:rsid w:val="009E4AD5"/>
    <w:rsid w:val="00A0339E"/>
    <w:rsid w:val="00A060F8"/>
    <w:rsid w:val="00A17136"/>
    <w:rsid w:val="00A20C29"/>
    <w:rsid w:val="00A6674F"/>
    <w:rsid w:val="00A72399"/>
    <w:rsid w:val="00A734A4"/>
    <w:rsid w:val="00A84D61"/>
    <w:rsid w:val="00AA655A"/>
    <w:rsid w:val="00AA6703"/>
    <w:rsid w:val="00AE60CA"/>
    <w:rsid w:val="00B47F3E"/>
    <w:rsid w:val="00B7535C"/>
    <w:rsid w:val="00BE38FA"/>
    <w:rsid w:val="00C53B6C"/>
    <w:rsid w:val="00C84975"/>
    <w:rsid w:val="00CE16F2"/>
    <w:rsid w:val="00D659EA"/>
    <w:rsid w:val="00D705F3"/>
    <w:rsid w:val="00D75DD7"/>
    <w:rsid w:val="00DC4BF3"/>
    <w:rsid w:val="00DD28A0"/>
    <w:rsid w:val="00E01E81"/>
    <w:rsid w:val="00E47132"/>
    <w:rsid w:val="00E84016"/>
    <w:rsid w:val="00E93B2F"/>
    <w:rsid w:val="00EB3FB1"/>
    <w:rsid w:val="00EF60D6"/>
    <w:rsid w:val="00F710A0"/>
    <w:rsid w:val="00F92506"/>
    <w:rsid w:val="00FE549A"/>
    <w:rsid w:val="00FF6B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05312"/>
  <w15:chartTrackingRefBased/>
  <w15:docId w15:val="{74218501-C92B-47D8-81FC-3A7BF4951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0657"/>
    <w:rPr>
      <w:rFonts w:ascii="Calibri" w:hAnsi="Calibri"/>
      <w:sz w:val="24"/>
    </w:rPr>
  </w:style>
  <w:style w:type="paragraph" w:styleId="Heading1">
    <w:name w:val="heading 1"/>
    <w:basedOn w:val="Normal"/>
    <w:next w:val="Normal"/>
    <w:link w:val="Heading1Char"/>
    <w:uiPriority w:val="9"/>
    <w:qFormat/>
    <w:rsid w:val="00990657"/>
    <w:pPr>
      <w:pBdr>
        <w:top w:val="single" w:sz="24" w:space="0" w:color="3891A7" w:themeColor="accent1"/>
        <w:left w:val="single" w:sz="24" w:space="0" w:color="3891A7" w:themeColor="accent1"/>
        <w:bottom w:val="single" w:sz="24" w:space="0" w:color="3891A7" w:themeColor="accent1"/>
        <w:right w:val="single" w:sz="24" w:space="0" w:color="3891A7" w:themeColor="accent1"/>
      </w:pBdr>
      <w:shd w:val="clear" w:color="auto" w:fill="3891A7"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990657"/>
    <w:pPr>
      <w:pBdr>
        <w:top w:val="single" w:sz="24" w:space="0" w:color="D3EAF0" w:themeColor="accent1" w:themeTint="33"/>
        <w:left w:val="single" w:sz="24" w:space="0" w:color="D3EAF0" w:themeColor="accent1" w:themeTint="33"/>
        <w:bottom w:val="single" w:sz="24" w:space="0" w:color="D3EAF0" w:themeColor="accent1" w:themeTint="33"/>
        <w:right w:val="single" w:sz="24" w:space="0" w:color="D3EAF0" w:themeColor="accent1" w:themeTint="33"/>
      </w:pBdr>
      <w:shd w:val="clear" w:color="auto" w:fill="D3EAF0"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990657"/>
    <w:pPr>
      <w:pBdr>
        <w:top w:val="single" w:sz="6" w:space="2" w:color="3891A7" w:themeColor="accent1"/>
      </w:pBdr>
      <w:spacing w:before="300" w:after="0"/>
      <w:outlineLvl w:val="2"/>
    </w:pPr>
    <w:rPr>
      <w:caps/>
      <w:color w:val="1C4853" w:themeColor="accent1" w:themeShade="7F"/>
      <w:spacing w:val="15"/>
    </w:rPr>
  </w:style>
  <w:style w:type="paragraph" w:styleId="Heading4">
    <w:name w:val="heading 4"/>
    <w:basedOn w:val="Normal"/>
    <w:next w:val="Normal"/>
    <w:link w:val="Heading4Char"/>
    <w:uiPriority w:val="9"/>
    <w:unhideWhenUsed/>
    <w:qFormat/>
    <w:rsid w:val="00990657"/>
    <w:pPr>
      <w:pBdr>
        <w:top w:val="dotted" w:sz="6" w:space="2" w:color="3891A7" w:themeColor="accent1"/>
      </w:pBdr>
      <w:spacing w:before="200" w:after="0"/>
      <w:outlineLvl w:val="3"/>
    </w:pPr>
    <w:rPr>
      <w:caps/>
      <w:color w:val="2A6C7D" w:themeColor="accent1" w:themeShade="BF"/>
      <w:spacing w:val="10"/>
    </w:rPr>
  </w:style>
  <w:style w:type="paragraph" w:styleId="Heading5">
    <w:name w:val="heading 5"/>
    <w:basedOn w:val="Normal"/>
    <w:next w:val="Normal"/>
    <w:link w:val="Heading5Char"/>
    <w:uiPriority w:val="9"/>
    <w:semiHidden/>
    <w:unhideWhenUsed/>
    <w:qFormat/>
    <w:rsid w:val="00990657"/>
    <w:pPr>
      <w:pBdr>
        <w:bottom w:val="single" w:sz="6" w:space="1" w:color="3891A7" w:themeColor="accent1"/>
      </w:pBdr>
      <w:spacing w:before="200" w:after="0"/>
      <w:outlineLvl w:val="4"/>
    </w:pPr>
    <w:rPr>
      <w:caps/>
      <w:color w:val="2A6C7D" w:themeColor="accent1" w:themeShade="BF"/>
      <w:spacing w:val="10"/>
    </w:rPr>
  </w:style>
  <w:style w:type="paragraph" w:styleId="Heading6">
    <w:name w:val="heading 6"/>
    <w:basedOn w:val="Normal"/>
    <w:next w:val="Normal"/>
    <w:link w:val="Heading6Char"/>
    <w:uiPriority w:val="9"/>
    <w:semiHidden/>
    <w:unhideWhenUsed/>
    <w:qFormat/>
    <w:rsid w:val="00990657"/>
    <w:pPr>
      <w:pBdr>
        <w:bottom w:val="dotted" w:sz="6" w:space="1" w:color="3891A7" w:themeColor="accent1"/>
      </w:pBdr>
      <w:spacing w:before="200" w:after="0"/>
      <w:outlineLvl w:val="5"/>
    </w:pPr>
    <w:rPr>
      <w:caps/>
      <w:color w:val="2A6C7D" w:themeColor="accent1" w:themeShade="BF"/>
      <w:spacing w:val="10"/>
    </w:rPr>
  </w:style>
  <w:style w:type="paragraph" w:styleId="Heading7">
    <w:name w:val="heading 7"/>
    <w:basedOn w:val="Normal"/>
    <w:next w:val="Normal"/>
    <w:link w:val="Heading7Char"/>
    <w:uiPriority w:val="9"/>
    <w:semiHidden/>
    <w:unhideWhenUsed/>
    <w:qFormat/>
    <w:rsid w:val="00990657"/>
    <w:pPr>
      <w:spacing w:before="200" w:after="0"/>
      <w:outlineLvl w:val="6"/>
    </w:pPr>
    <w:rPr>
      <w:caps/>
      <w:color w:val="2A6C7D" w:themeColor="accent1" w:themeShade="BF"/>
      <w:spacing w:val="10"/>
    </w:rPr>
  </w:style>
  <w:style w:type="paragraph" w:styleId="Heading8">
    <w:name w:val="heading 8"/>
    <w:basedOn w:val="Normal"/>
    <w:next w:val="Normal"/>
    <w:link w:val="Heading8Char"/>
    <w:uiPriority w:val="9"/>
    <w:semiHidden/>
    <w:unhideWhenUsed/>
    <w:qFormat/>
    <w:rsid w:val="00990657"/>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90657"/>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990657"/>
    <w:pPr>
      <w:spacing w:after="0" w:line="240" w:lineRule="auto"/>
    </w:pPr>
  </w:style>
  <w:style w:type="paragraph" w:styleId="Title">
    <w:name w:val="Title"/>
    <w:basedOn w:val="Normal"/>
    <w:next w:val="Normal"/>
    <w:link w:val="TitleChar"/>
    <w:uiPriority w:val="10"/>
    <w:qFormat/>
    <w:rsid w:val="00990657"/>
    <w:pPr>
      <w:spacing w:before="0" w:after="0"/>
    </w:pPr>
    <w:rPr>
      <w:rFonts w:asciiTheme="majorHAnsi" w:eastAsiaTheme="majorEastAsia" w:hAnsiTheme="majorHAnsi" w:cstheme="majorBidi"/>
      <w:caps/>
      <w:color w:val="3891A7" w:themeColor="accent1"/>
      <w:spacing w:val="10"/>
      <w:sz w:val="52"/>
      <w:szCs w:val="52"/>
    </w:rPr>
  </w:style>
  <w:style w:type="character" w:customStyle="1" w:styleId="TitleChar">
    <w:name w:val="Title Char"/>
    <w:basedOn w:val="DefaultParagraphFont"/>
    <w:link w:val="Title"/>
    <w:uiPriority w:val="10"/>
    <w:rsid w:val="00990657"/>
    <w:rPr>
      <w:rFonts w:asciiTheme="majorHAnsi" w:eastAsiaTheme="majorEastAsia" w:hAnsiTheme="majorHAnsi" w:cstheme="majorBidi"/>
      <w:caps/>
      <w:color w:val="3891A7" w:themeColor="accent1"/>
      <w:spacing w:val="10"/>
      <w:sz w:val="52"/>
      <w:szCs w:val="52"/>
    </w:rPr>
  </w:style>
  <w:style w:type="character" w:customStyle="1" w:styleId="Heading1Char">
    <w:name w:val="Heading 1 Char"/>
    <w:basedOn w:val="DefaultParagraphFont"/>
    <w:link w:val="Heading1"/>
    <w:uiPriority w:val="9"/>
    <w:rsid w:val="00990657"/>
    <w:rPr>
      <w:caps/>
      <w:color w:val="FFFFFF" w:themeColor="background1"/>
      <w:spacing w:val="15"/>
      <w:sz w:val="22"/>
      <w:szCs w:val="22"/>
      <w:shd w:val="clear" w:color="auto" w:fill="3891A7" w:themeFill="accent1"/>
    </w:rPr>
  </w:style>
  <w:style w:type="paragraph" w:styleId="List">
    <w:name w:val="List"/>
    <w:basedOn w:val="Normal"/>
    <w:uiPriority w:val="1"/>
    <w:unhideWhenUsed/>
    <w:pPr>
      <w:ind w:right="720"/>
    </w:pPr>
  </w:style>
  <w:style w:type="paragraph" w:customStyle="1" w:styleId="Checkbox">
    <w:name w:val="Checkbox"/>
    <w:basedOn w:val="Normal"/>
    <w:uiPriority w:val="1"/>
    <w:pPr>
      <w:spacing w:before="60"/>
    </w:pPr>
    <w:rPr>
      <w:rFonts w:ascii="Segoe UI Symbol" w:hAnsi="Segoe UI Symbol" w:cs="Segoe UI Symbol"/>
      <w:color w:val="2A6C7D" w:themeColor="accent1" w:themeShade="BF"/>
      <w:sz w:val="21"/>
    </w:rPr>
  </w:style>
  <w:style w:type="paragraph" w:styleId="Header">
    <w:name w:val="header"/>
    <w:basedOn w:val="Normal"/>
    <w:link w:val="HeaderChar"/>
    <w:uiPriority w:val="99"/>
    <w:unhideWhenUsed/>
    <w:pPr>
      <w:tabs>
        <w:tab w:val="center" w:pos="4680"/>
        <w:tab w:val="right" w:pos="9360"/>
      </w:tabs>
      <w:spacing w:before="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before="0" w:line="240" w:lineRule="auto"/>
      <w:ind w:right="720"/>
      <w:jc w:val="right"/>
    </w:pPr>
    <w:rPr>
      <w:sz w:val="16"/>
    </w:rPr>
  </w:style>
  <w:style w:type="character" w:customStyle="1" w:styleId="FooterChar">
    <w:name w:val="Footer Char"/>
    <w:basedOn w:val="DefaultParagraphFont"/>
    <w:link w:val="Footer"/>
    <w:uiPriority w:val="99"/>
    <w:rPr>
      <w:sz w:val="16"/>
    </w:rPr>
  </w:style>
  <w:style w:type="character" w:customStyle="1" w:styleId="Heading2Char">
    <w:name w:val="Heading 2 Char"/>
    <w:basedOn w:val="DefaultParagraphFont"/>
    <w:link w:val="Heading2"/>
    <w:uiPriority w:val="9"/>
    <w:rsid w:val="00990657"/>
    <w:rPr>
      <w:caps/>
      <w:spacing w:val="15"/>
      <w:shd w:val="clear" w:color="auto" w:fill="D3EAF0" w:themeFill="accent1" w:themeFillTint="33"/>
    </w:r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before="0" w:line="240" w:lineRule="auto"/>
    </w:pPr>
    <w:rPr>
      <w:rFonts w:ascii="Segoe UI" w:hAnsi="Segoe UI" w:cs="Segoe UI"/>
    </w:rPr>
  </w:style>
  <w:style w:type="character" w:customStyle="1" w:styleId="BalloonTextChar">
    <w:name w:val="Balloon Text Char"/>
    <w:basedOn w:val="DefaultParagraphFont"/>
    <w:link w:val="BalloonText"/>
    <w:uiPriority w:val="99"/>
    <w:semiHidden/>
    <w:rPr>
      <w:rFonts w:ascii="Segoe UI" w:hAnsi="Segoe UI" w:cs="Segoe UI"/>
    </w:rPr>
  </w:style>
  <w:style w:type="character" w:customStyle="1" w:styleId="apple-converted-space">
    <w:name w:val="apple-converted-space"/>
    <w:basedOn w:val="DefaultParagraphFont"/>
    <w:rsid w:val="0045139A"/>
  </w:style>
  <w:style w:type="character" w:customStyle="1" w:styleId="shorttext">
    <w:name w:val="short_text"/>
    <w:basedOn w:val="DefaultParagraphFont"/>
    <w:rsid w:val="0045139A"/>
  </w:style>
  <w:style w:type="paragraph" w:styleId="ListParagraph">
    <w:name w:val="List Paragraph"/>
    <w:basedOn w:val="Normal"/>
    <w:uiPriority w:val="34"/>
    <w:qFormat/>
    <w:rsid w:val="00990657"/>
    <w:pPr>
      <w:ind w:left="720"/>
      <w:contextualSpacing/>
    </w:pPr>
  </w:style>
  <w:style w:type="character" w:styleId="Emphasis">
    <w:name w:val="Emphasis"/>
    <w:uiPriority w:val="20"/>
    <w:qFormat/>
    <w:rsid w:val="00990657"/>
    <w:rPr>
      <w:caps/>
      <w:color w:val="1C4853" w:themeColor="accent1" w:themeShade="7F"/>
      <w:spacing w:val="5"/>
    </w:rPr>
  </w:style>
  <w:style w:type="character" w:customStyle="1" w:styleId="Heading3Char">
    <w:name w:val="Heading 3 Char"/>
    <w:basedOn w:val="DefaultParagraphFont"/>
    <w:link w:val="Heading3"/>
    <w:uiPriority w:val="9"/>
    <w:rsid w:val="00990657"/>
    <w:rPr>
      <w:caps/>
      <w:color w:val="1C4853" w:themeColor="accent1" w:themeShade="7F"/>
      <w:spacing w:val="15"/>
    </w:rPr>
  </w:style>
  <w:style w:type="character" w:customStyle="1" w:styleId="Heading4Char">
    <w:name w:val="Heading 4 Char"/>
    <w:basedOn w:val="DefaultParagraphFont"/>
    <w:link w:val="Heading4"/>
    <w:uiPriority w:val="9"/>
    <w:rsid w:val="00990657"/>
    <w:rPr>
      <w:caps/>
      <w:color w:val="2A6C7D" w:themeColor="accent1" w:themeShade="BF"/>
      <w:spacing w:val="10"/>
    </w:rPr>
  </w:style>
  <w:style w:type="character" w:customStyle="1" w:styleId="Heading5Char">
    <w:name w:val="Heading 5 Char"/>
    <w:basedOn w:val="DefaultParagraphFont"/>
    <w:link w:val="Heading5"/>
    <w:uiPriority w:val="9"/>
    <w:semiHidden/>
    <w:rsid w:val="00990657"/>
    <w:rPr>
      <w:caps/>
      <w:color w:val="2A6C7D" w:themeColor="accent1" w:themeShade="BF"/>
      <w:spacing w:val="10"/>
    </w:rPr>
  </w:style>
  <w:style w:type="character" w:customStyle="1" w:styleId="Heading6Char">
    <w:name w:val="Heading 6 Char"/>
    <w:basedOn w:val="DefaultParagraphFont"/>
    <w:link w:val="Heading6"/>
    <w:uiPriority w:val="9"/>
    <w:semiHidden/>
    <w:rsid w:val="00990657"/>
    <w:rPr>
      <w:caps/>
      <w:color w:val="2A6C7D" w:themeColor="accent1" w:themeShade="BF"/>
      <w:spacing w:val="10"/>
    </w:rPr>
  </w:style>
  <w:style w:type="character" w:customStyle="1" w:styleId="Heading7Char">
    <w:name w:val="Heading 7 Char"/>
    <w:basedOn w:val="DefaultParagraphFont"/>
    <w:link w:val="Heading7"/>
    <w:uiPriority w:val="9"/>
    <w:semiHidden/>
    <w:rsid w:val="00990657"/>
    <w:rPr>
      <w:caps/>
      <w:color w:val="2A6C7D" w:themeColor="accent1" w:themeShade="BF"/>
      <w:spacing w:val="10"/>
    </w:rPr>
  </w:style>
  <w:style w:type="character" w:customStyle="1" w:styleId="Heading8Char">
    <w:name w:val="Heading 8 Char"/>
    <w:basedOn w:val="DefaultParagraphFont"/>
    <w:link w:val="Heading8"/>
    <w:uiPriority w:val="9"/>
    <w:semiHidden/>
    <w:rsid w:val="00990657"/>
    <w:rPr>
      <w:caps/>
      <w:spacing w:val="10"/>
      <w:sz w:val="18"/>
      <w:szCs w:val="18"/>
    </w:rPr>
  </w:style>
  <w:style w:type="character" w:customStyle="1" w:styleId="Heading9Char">
    <w:name w:val="Heading 9 Char"/>
    <w:basedOn w:val="DefaultParagraphFont"/>
    <w:link w:val="Heading9"/>
    <w:uiPriority w:val="9"/>
    <w:semiHidden/>
    <w:rsid w:val="00990657"/>
    <w:rPr>
      <w:i/>
      <w:iCs/>
      <w:caps/>
      <w:spacing w:val="10"/>
      <w:sz w:val="18"/>
      <w:szCs w:val="18"/>
    </w:rPr>
  </w:style>
  <w:style w:type="paragraph" w:styleId="Caption">
    <w:name w:val="caption"/>
    <w:basedOn w:val="Normal"/>
    <w:next w:val="Normal"/>
    <w:uiPriority w:val="35"/>
    <w:semiHidden/>
    <w:unhideWhenUsed/>
    <w:qFormat/>
    <w:rsid w:val="00990657"/>
    <w:rPr>
      <w:b/>
      <w:bCs/>
      <w:color w:val="2A6C7D" w:themeColor="accent1" w:themeShade="BF"/>
      <w:sz w:val="16"/>
      <w:szCs w:val="16"/>
    </w:rPr>
  </w:style>
  <w:style w:type="paragraph" w:styleId="Subtitle">
    <w:name w:val="Subtitle"/>
    <w:basedOn w:val="Normal"/>
    <w:next w:val="Normal"/>
    <w:link w:val="SubtitleChar"/>
    <w:uiPriority w:val="11"/>
    <w:qFormat/>
    <w:rsid w:val="00990657"/>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990657"/>
    <w:rPr>
      <w:caps/>
      <w:color w:val="595959" w:themeColor="text1" w:themeTint="A6"/>
      <w:spacing w:val="10"/>
      <w:sz w:val="21"/>
      <w:szCs w:val="21"/>
    </w:rPr>
  </w:style>
  <w:style w:type="character" w:styleId="Strong">
    <w:name w:val="Strong"/>
    <w:uiPriority w:val="22"/>
    <w:qFormat/>
    <w:rsid w:val="00990657"/>
    <w:rPr>
      <w:b/>
      <w:bCs/>
    </w:rPr>
  </w:style>
  <w:style w:type="paragraph" w:styleId="Quote">
    <w:name w:val="Quote"/>
    <w:basedOn w:val="Normal"/>
    <w:next w:val="Normal"/>
    <w:link w:val="QuoteChar"/>
    <w:uiPriority w:val="29"/>
    <w:qFormat/>
    <w:rsid w:val="00990657"/>
    <w:rPr>
      <w:i/>
      <w:iCs/>
      <w:szCs w:val="24"/>
    </w:rPr>
  </w:style>
  <w:style w:type="character" w:customStyle="1" w:styleId="QuoteChar">
    <w:name w:val="Quote Char"/>
    <w:basedOn w:val="DefaultParagraphFont"/>
    <w:link w:val="Quote"/>
    <w:uiPriority w:val="29"/>
    <w:rsid w:val="00990657"/>
    <w:rPr>
      <w:i/>
      <w:iCs/>
      <w:sz w:val="24"/>
      <w:szCs w:val="24"/>
    </w:rPr>
  </w:style>
  <w:style w:type="paragraph" w:styleId="IntenseQuote">
    <w:name w:val="Intense Quote"/>
    <w:basedOn w:val="Normal"/>
    <w:next w:val="Normal"/>
    <w:link w:val="IntenseQuoteChar"/>
    <w:uiPriority w:val="30"/>
    <w:qFormat/>
    <w:rsid w:val="00990657"/>
    <w:pPr>
      <w:spacing w:before="240" w:after="240" w:line="240" w:lineRule="auto"/>
      <w:ind w:left="1080" w:right="1080"/>
      <w:jc w:val="center"/>
    </w:pPr>
    <w:rPr>
      <w:color w:val="3891A7" w:themeColor="accent1"/>
      <w:szCs w:val="24"/>
    </w:rPr>
  </w:style>
  <w:style w:type="character" w:customStyle="1" w:styleId="IntenseQuoteChar">
    <w:name w:val="Intense Quote Char"/>
    <w:basedOn w:val="DefaultParagraphFont"/>
    <w:link w:val="IntenseQuote"/>
    <w:uiPriority w:val="30"/>
    <w:rsid w:val="00990657"/>
    <w:rPr>
      <w:color w:val="3891A7" w:themeColor="accent1"/>
      <w:sz w:val="24"/>
      <w:szCs w:val="24"/>
    </w:rPr>
  </w:style>
  <w:style w:type="character" w:styleId="SubtleEmphasis">
    <w:name w:val="Subtle Emphasis"/>
    <w:uiPriority w:val="19"/>
    <w:qFormat/>
    <w:rsid w:val="00990657"/>
    <w:rPr>
      <w:i/>
      <w:iCs/>
      <w:color w:val="1C4853" w:themeColor="accent1" w:themeShade="7F"/>
    </w:rPr>
  </w:style>
  <w:style w:type="character" w:styleId="IntenseEmphasis">
    <w:name w:val="Intense Emphasis"/>
    <w:uiPriority w:val="21"/>
    <w:qFormat/>
    <w:rsid w:val="00990657"/>
    <w:rPr>
      <w:b/>
      <w:bCs/>
      <w:caps/>
      <w:color w:val="1C4853" w:themeColor="accent1" w:themeShade="7F"/>
      <w:spacing w:val="10"/>
    </w:rPr>
  </w:style>
  <w:style w:type="character" w:styleId="SubtleReference">
    <w:name w:val="Subtle Reference"/>
    <w:uiPriority w:val="31"/>
    <w:qFormat/>
    <w:rsid w:val="00990657"/>
    <w:rPr>
      <w:b/>
      <w:bCs/>
      <w:color w:val="3891A7" w:themeColor="accent1"/>
    </w:rPr>
  </w:style>
  <w:style w:type="character" w:styleId="IntenseReference">
    <w:name w:val="Intense Reference"/>
    <w:uiPriority w:val="32"/>
    <w:qFormat/>
    <w:rsid w:val="00990657"/>
    <w:rPr>
      <w:b/>
      <w:bCs/>
      <w:i/>
      <w:iCs/>
      <w:caps/>
      <w:color w:val="3891A7" w:themeColor="accent1"/>
    </w:rPr>
  </w:style>
  <w:style w:type="character" w:styleId="BookTitle">
    <w:name w:val="Book Title"/>
    <w:uiPriority w:val="33"/>
    <w:qFormat/>
    <w:rsid w:val="00990657"/>
    <w:rPr>
      <w:b/>
      <w:bCs/>
      <w:i/>
      <w:iCs/>
      <w:spacing w:val="0"/>
    </w:rPr>
  </w:style>
  <w:style w:type="paragraph" w:styleId="TOCHeading">
    <w:name w:val="TOC Heading"/>
    <w:basedOn w:val="Heading1"/>
    <w:next w:val="Normal"/>
    <w:uiPriority w:val="39"/>
    <w:unhideWhenUsed/>
    <w:qFormat/>
    <w:rsid w:val="00990657"/>
    <w:pPr>
      <w:outlineLvl w:val="9"/>
    </w:pPr>
  </w:style>
  <w:style w:type="character" w:styleId="CommentReference">
    <w:name w:val="annotation reference"/>
    <w:basedOn w:val="DefaultParagraphFont"/>
    <w:uiPriority w:val="99"/>
    <w:semiHidden/>
    <w:unhideWhenUsed/>
    <w:rsid w:val="005B20A6"/>
    <w:rPr>
      <w:sz w:val="16"/>
      <w:szCs w:val="16"/>
    </w:rPr>
  </w:style>
  <w:style w:type="paragraph" w:styleId="CommentText">
    <w:name w:val="annotation text"/>
    <w:basedOn w:val="Normal"/>
    <w:link w:val="CommentTextChar"/>
    <w:uiPriority w:val="99"/>
    <w:semiHidden/>
    <w:unhideWhenUsed/>
    <w:rsid w:val="005B20A6"/>
    <w:pPr>
      <w:spacing w:line="240" w:lineRule="auto"/>
    </w:pPr>
    <w:rPr>
      <w:sz w:val="20"/>
    </w:rPr>
  </w:style>
  <w:style w:type="character" w:customStyle="1" w:styleId="CommentTextChar">
    <w:name w:val="Comment Text Char"/>
    <w:basedOn w:val="DefaultParagraphFont"/>
    <w:link w:val="CommentText"/>
    <w:uiPriority w:val="99"/>
    <w:semiHidden/>
    <w:rsid w:val="005B20A6"/>
    <w:rPr>
      <w:rFonts w:ascii="Calibri" w:hAnsi="Calibri"/>
    </w:rPr>
  </w:style>
  <w:style w:type="paragraph" w:styleId="CommentSubject">
    <w:name w:val="annotation subject"/>
    <w:basedOn w:val="CommentText"/>
    <w:next w:val="CommentText"/>
    <w:link w:val="CommentSubjectChar"/>
    <w:uiPriority w:val="99"/>
    <w:semiHidden/>
    <w:unhideWhenUsed/>
    <w:rsid w:val="005B20A6"/>
    <w:rPr>
      <w:b/>
      <w:bCs/>
    </w:rPr>
  </w:style>
  <w:style w:type="character" w:customStyle="1" w:styleId="CommentSubjectChar">
    <w:name w:val="Comment Subject Char"/>
    <w:basedOn w:val="CommentTextChar"/>
    <w:link w:val="CommentSubject"/>
    <w:uiPriority w:val="99"/>
    <w:semiHidden/>
    <w:rsid w:val="005B20A6"/>
    <w:rPr>
      <w:rFonts w:ascii="Calibri" w:hAnsi="Calibri"/>
      <w:b/>
      <w:bCs/>
    </w:rPr>
  </w:style>
  <w:style w:type="character" w:customStyle="1" w:styleId="ircsu">
    <w:name w:val="irc_su"/>
    <w:basedOn w:val="DefaultParagraphFont"/>
    <w:rsid w:val="00375FC7"/>
  </w:style>
  <w:style w:type="character" w:customStyle="1" w:styleId="st">
    <w:name w:val="st"/>
    <w:basedOn w:val="DefaultParagraphFont"/>
    <w:rsid w:val="00FF6BA6"/>
  </w:style>
  <w:style w:type="character" w:styleId="HTMLDefinition">
    <w:name w:val="HTML Definition"/>
    <w:basedOn w:val="DefaultParagraphFont"/>
    <w:uiPriority w:val="99"/>
    <w:semiHidden/>
    <w:unhideWhenUsed/>
    <w:rsid w:val="007D43A0"/>
    <w:rPr>
      <w:i/>
      <w:iCs/>
    </w:rPr>
  </w:style>
  <w:style w:type="character" w:customStyle="1" w:styleId="ya-q-full-text">
    <w:name w:val="ya-q-full-text"/>
    <w:basedOn w:val="DefaultParagraphFont"/>
    <w:rsid w:val="00C53B6C"/>
  </w:style>
  <w:style w:type="paragraph" w:styleId="TOC1">
    <w:name w:val="toc 1"/>
    <w:basedOn w:val="Normal"/>
    <w:next w:val="Normal"/>
    <w:autoRedefine/>
    <w:uiPriority w:val="39"/>
    <w:unhideWhenUsed/>
    <w:rsid w:val="00F92506"/>
    <w:pPr>
      <w:spacing w:after="100"/>
    </w:pPr>
  </w:style>
  <w:style w:type="paragraph" w:styleId="TOC2">
    <w:name w:val="toc 2"/>
    <w:basedOn w:val="Normal"/>
    <w:next w:val="Normal"/>
    <w:autoRedefine/>
    <w:uiPriority w:val="39"/>
    <w:unhideWhenUsed/>
    <w:rsid w:val="00F92506"/>
    <w:pPr>
      <w:spacing w:after="100"/>
      <w:ind w:left="240"/>
    </w:pPr>
  </w:style>
  <w:style w:type="paragraph" w:styleId="TOC3">
    <w:name w:val="toc 3"/>
    <w:basedOn w:val="Normal"/>
    <w:next w:val="Normal"/>
    <w:autoRedefine/>
    <w:uiPriority w:val="39"/>
    <w:unhideWhenUsed/>
    <w:rsid w:val="00F92506"/>
    <w:pPr>
      <w:spacing w:after="100"/>
      <w:ind w:left="480"/>
    </w:pPr>
  </w:style>
  <w:style w:type="character" w:styleId="Hyperlink">
    <w:name w:val="Hyperlink"/>
    <w:basedOn w:val="DefaultParagraphFont"/>
    <w:uiPriority w:val="99"/>
    <w:unhideWhenUsed/>
    <w:rsid w:val="00F92506"/>
    <w:rPr>
      <w:color w:val="0070C0" w:themeColor="hyperlink"/>
      <w:u w:val="single"/>
    </w:rPr>
  </w:style>
  <w:style w:type="paragraph" w:styleId="FootnoteText">
    <w:name w:val="footnote text"/>
    <w:basedOn w:val="Normal"/>
    <w:link w:val="FootnoteTextChar"/>
    <w:uiPriority w:val="99"/>
    <w:semiHidden/>
    <w:unhideWhenUsed/>
    <w:rsid w:val="007341D7"/>
    <w:pPr>
      <w:spacing w:before="0" w:after="0" w:line="240" w:lineRule="auto"/>
    </w:pPr>
    <w:rPr>
      <w:sz w:val="20"/>
    </w:rPr>
  </w:style>
  <w:style w:type="character" w:customStyle="1" w:styleId="FootnoteTextChar">
    <w:name w:val="Footnote Text Char"/>
    <w:basedOn w:val="DefaultParagraphFont"/>
    <w:link w:val="FootnoteText"/>
    <w:uiPriority w:val="99"/>
    <w:semiHidden/>
    <w:rsid w:val="007341D7"/>
    <w:rPr>
      <w:rFonts w:ascii="Calibri" w:hAnsi="Calibri"/>
    </w:rPr>
  </w:style>
  <w:style w:type="character" w:styleId="FootnoteReference">
    <w:name w:val="footnote reference"/>
    <w:basedOn w:val="DefaultParagraphFont"/>
    <w:uiPriority w:val="99"/>
    <w:semiHidden/>
    <w:unhideWhenUsed/>
    <w:rsid w:val="007341D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486945">
      <w:bodyDiv w:val="1"/>
      <w:marLeft w:val="0"/>
      <w:marRight w:val="0"/>
      <w:marTop w:val="0"/>
      <w:marBottom w:val="0"/>
      <w:divBdr>
        <w:top w:val="none" w:sz="0" w:space="0" w:color="auto"/>
        <w:left w:val="none" w:sz="0" w:space="0" w:color="auto"/>
        <w:bottom w:val="none" w:sz="0" w:space="0" w:color="auto"/>
        <w:right w:val="none" w:sz="0" w:space="0" w:color="auto"/>
      </w:divBdr>
      <w:divsChild>
        <w:div w:id="1354109780">
          <w:marLeft w:val="0"/>
          <w:marRight w:val="0"/>
          <w:marTop w:val="0"/>
          <w:marBottom w:val="0"/>
          <w:divBdr>
            <w:top w:val="none" w:sz="0" w:space="0" w:color="auto"/>
            <w:left w:val="none" w:sz="0" w:space="0" w:color="auto"/>
            <w:bottom w:val="none" w:sz="0" w:space="0" w:color="auto"/>
            <w:right w:val="none" w:sz="0" w:space="0" w:color="auto"/>
          </w:divBdr>
        </w:div>
      </w:divsChild>
    </w:div>
    <w:div w:id="741028996">
      <w:bodyDiv w:val="1"/>
      <w:marLeft w:val="0"/>
      <w:marRight w:val="0"/>
      <w:marTop w:val="0"/>
      <w:marBottom w:val="0"/>
      <w:divBdr>
        <w:top w:val="none" w:sz="0" w:space="0" w:color="auto"/>
        <w:left w:val="none" w:sz="0" w:space="0" w:color="auto"/>
        <w:bottom w:val="none" w:sz="0" w:space="0" w:color="auto"/>
        <w:right w:val="none" w:sz="0" w:space="0" w:color="auto"/>
      </w:divBdr>
    </w:div>
    <w:div w:id="807011455">
      <w:bodyDiv w:val="1"/>
      <w:marLeft w:val="0"/>
      <w:marRight w:val="0"/>
      <w:marTop w:val="0"/>
      <w:marBottom w:val="0"/>
      <w:divBdr>
        <w:top w:val="none" w:sz="0" w:space="0" w:color="auto"/>
        <w:left w:val="none" w:sz="0" w:space="0" w:color="auto"/>
        <w:bottom w:val="none" w:sz="0" w:space="0" w:color="auto"/>
        <w:right w:val="none" w:sz="0" w:space="0" w:color="auto"/>
      </w:divBdr>
    </w:div>
    <w:div w:id="964194689">
      <w:bodyDiv w:val="1"/>
      <w:marLeft w:val="0"/>
      <w:marRight w:val="0"/>
      <w:marTop w:val="0"/>
      <w:marBottom w:val="0"/>
      <w:divBdr>
        <w:top w:val="none" w:sz="0" w:space="0" w:color="auto"/>
        <w:left w:val="none" w:sz="0" w:space="0" w:color="auto"/>
        <w:bottom w:val="none" w:sz="0" w:space="0" w:color="auto"/>
        <w:right w:val="none" w:sz="0" w:space="0" w:color="auto"/>
      </w:divBdr>
    </w:div>
    <w:div w:id="1034229616">
      <w:bodyDiv w:val="1"/>
      <w:marLeft w:val="0"/>
      <w:marRight w:val="0"/>
      <w:marTop w:val="0"/>
      <w:marBottom w:val="0"/>
      <w:divBdr>
        <w:top w:val="none" w:sz="0" w:space="0" w:color="auto"/>
        <w:left w:val="none" w:sz="0" w:space="0" w:color="auto"/>
        <w:bottom w:val="none" w:sz="0" w:space="0" w:color="auto"/>
        <w:right w:val="none" w:sz="0" w:space="0" w:color="auto"/>
      </w:divBdr>
      <w:divsChild>
        <w:div w:id="1927152405">
          <w:marLeft w:val="0"/>
          <w:marRight w:val="0"/>
          <w:marTop w:val="0"/>
          <w:marBottom w:val="0"/>
          <w:divBdr>
            <w:top w:val="none" w:sz="0" w:space="0" w:color="auto"/>
            <w:left w:val="none" w:sz="0" w:space="0" w:color="auto"/>
            <w:bottom w:val="none" w:sz="0" w:space="0" w:color="auto"/>
            <w:right w:val="none" w:sz="0" w:space="0" w:color="auto"/>
          </w:divBdr>
        </w:div>
      </w:divsChild>
    </w:div>
    <w:div w:id="1259828607">
      <w:bodyDiv w:val="1"/>
      <w:marLeft w:val="0"/>
      <w:marRight w:val="0"/>
      <w:marTop w:val="0"/>
      <w:marBottom w:val="0"/>
      <w:divBdr>
        <w:top w:val="none" w:sz="0" w:space="0" w:color="auto"/>
        <w:left w:val="none" w:sz="0" w:space="0" w:color="auto"/>
        <w:bottom w:val="none" w:sz="0" w:space="0" w:color="auto"/>
        <w:right w:val="none" w:sz="0" w:space="0" w:color="auto"/>
      </w:divBdr>
    </w:div>
    <w:div w:id="1357543380">
      <w:bodyDiv w:val="1"/>
      <w:marLeft w:val="0"/>
      <w:marRight w:val="0"/>
      <w:marTop w:val="0"/>
      <w:marBottom w:val="0"/>
      <w:divBdr>
        <w:top w:val="none" w:sz="0" w:space="0" w:color="auto"/>
        <w:left w:val="none" w:sz="0" w:space="0" w:color="auto"/>
        <w:bottom w:val="none" w:sz="0" w:space="0" w:color="auto"/>
        <w:right w:val="none" w:sz="0" w:space="0" w:color="auto"/>
      </w:divBdr>
      <w:divsChild>
        <w:div w:id="146631463">
          <w:marLeft w:val="0"/>
          <w:marRight w:val="0"/>
          <w:marTop w:val="0"/>
          <w:marBottom w:val="0"/>
          <w:divBdr>
            <w:top w:val="none" w:sz="0" w:space="0" w:color="auto"/>
            <w:left w:val="none" w:sz="0" w:space="0" w:color="auto"/>
            <w:bottom w:val="none" w:sz="0" w:space="0" w:color="auto"/>
            <w:right w:val="none" w:sz="0" w:space="0" w:color="auto"/>
          </w:divBdr>
        </w:div>
      </w:divsChild>
    </w:div>
    <w:div w:id="1467629144">
      <w:bodyDiv w:val="1"/>
      <w:marLeft w:val="0"/>
      <w:marRight w:val="0"/>
      <w:marTop w:val="0"/>
      <w:marBottom w:val="0"/>
      <w:divBdr>
        <w:top w:val="none" w:sz="0" w:space="0" w:color="auto"/>
        <w:left w:val="none" w:sz="0" w:space="0" w:color="auto"/>
        <w:bottom w:val="none" w:sz="0" w:space="0" w:color="auto"/>
        <w:right w:val="none" w:sz="0" w:space="0" w:color="auto"/>
      </w:divBdr>
    </w:div>
    <w:div w:id="1768504912">
      <w:bodyDiv w:val="1"/>
      <w:marLeft w:val="0"/>
      <w:marRight w:val="0"/>
      <w:marTop w:val="0"/>
      <w:marBottom w:val="0"/>
      <w:divBdr>
        <w:top w:val="none" w:sz="0" w:space="0" w:color="auto"/>
        <w:left w:val="none" w:sz="0" w:space="0" w:color="auto"/>
        <w:bottom w:val="none" w:sz="0" w:space="0" w:color="auto"/>
        <w:right w:val="none" w:sz="0" w:space="0" w:color="auto"/>
      </w:divBdr>
      <w:divsChild>
        <w:div w:id="2009211238">
          <w:marLeft w:val="0"/>
          <w:marRight w:val="0"/>
          <w:marTop w:val="0"/>
          <w:marBottom w:val="0"/>
          <w:divBdr>
            <w:top w:val="none" w:sz="0" w:space="0" w:color="auto"/>
            <w:left w:val="none" w:sz="0" w:space="0" w:color="auto"/>
            <w:bottom w:val="none" w:sz="0" w:space="0" w:color="auto"/>
            <w:right w:val="none" w:sz="0" w:space="0" w:color="auto"/>
          </w:divBdr>
        </w:div>
      </w:divsChild>
    </w:div>
    <w:div w:id="1902669831">
      <w:bodyDiv w:val="1"/>
      <w:marLeft w:val="0"/>
      <w:marRight w:val="0"/>
      <w:marTop w:val="0"/>
      <w:marBottom w:val="0"/>
      <w:divBdr>
        <w:top w:val="none" w:sz="0" w:space="0" w:color="auto"/>
        <w:left w:val="none" w:sz="0" w:space="0" w:color="auto"/>
        <w:bottom w:val="none" w:sz="0" w:space="0" w:color="auto"/>
        <w:right w:val="none" w:sz="0" w:space="0" w:color="auto"/>
      </w:divBdr>
    </w:div>
    <w:div w:id="1953171467">
      <w:bodyDiv w:val="1"/>
      <w:marLeft w:val="0"/>
      <w:marRight w:val="0"/>
      <w:marTop w:val="0"/>
      <w:marBottom w:val="0"/>
      <w:divBdr>
        <w:top w:val="none" w:sz="0" w:space="0" w:color="auto"/>
        <w:left w:val="none" w:sz="0" w:space="0" w:color="auto"/>
        <w:bottom w:val="none" w:sz="0" w:space="0" w:color="auto"/>
        <w:right w:val="none" w:sz="0" w:space="0" w:color="auto"/>
      </w:divBdr>
    </w:div>
    <w:div w:id="1968193073">
      <w:bodyDiv w:val="1"/>
      <w:marLeft w:val="0"/>
      <w:marRight w:val="0"/>
      <w:marTop w:val="0"/>
      <w:marBottom w:val="0"/>
      <w:divBdr>
        <w:top w:val="none" w:sz="0" w:space="0" w:color="auto"/>
        <w:left w:val="none" w:sz="0" w:space="0" w:color="auto"/>
        <w:bottom w:val="none" w:sz="0" w:space="0" w:color="auto"/>
        <w:right w:val="none" w:sz="0" w:space="0" w:color="auto"/>
      </w:divBdr>
      <w:divsChild>
        <w:div w:id="918099038">
          <w:marLeft w:val="0"/>
          <w:marRight w:val="0"/>
          <w:marTop w:val="0"/>
          <w:marBottom w:val="0"/>
          <w:divBdr>
            <w:top w:val="none" w:sz="0" w:space="0" w:color="auto"/>
            <w:left w:val="none" w:sz="0" w:space="0" w:color="auto"/>
            <w:bottom w:val="none" w:sz="0" w:space="0" w:color="auto"/>
            <w:right w:val="none" w:sz="0" w:space="0" w:color="auto"/>
          </w:divBdr>
        </w:div>
      </w:divsChild>
    </w:div>
    <w:div w:id="2020543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21" Type="http://schemas.openxmlformats.org/officeDocument/2006/relationships/image" Target="media/image13.JP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image" Target="media/image22.jpe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hyperlink" Target="http://psycnet.apa.org/journals/bul/63/6/384/" TargetMode="External"/><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Tien\AppData\Roaming\Microsoft\Templates\Business%20trip%20checklist.dotx" TargetMode="External"/></Relationships>
</file>

<file path=word/theme/theme1.xml><?xml version="1.0" encoding="utf-8"?>
<a:theme xmlns:a="http://schemas.openxmlformats.org/drawingml/2006/main" name="Office Theme">
  <a:themeElements>
    <a:clrScheme name="Travel Planning">
      <a:dk1>
        <a:sysClr val="windowText" lastClr="000000"/>
      </a:dk1>
      <a:lt1>
        <a:sysClr val="window" lastClr="FFFFFF"/>
      </a:lt1>
      <a:dk2>
        <a:srgbClr val="4F271C"/>
      </a:dk2>
      <a:lt2>
        <a:srgbClr val="E7DEC9"/>
      </a:lt2>
      <a:accent1>
        <a:srgbClr val="3891A7"/>
      </a:accent1>
      <a:accent2>
        <a:srgbClr val="FEB80A"/>
      </a:accent2>
      <a:accent3>
        <a:srgbClr val="C32D2E"/>
      </a:accent3>
      <a:accent4>
        <a:srgbClr val="84AA33"/>
      </a:accent4>
      <a:accent5>
        <a:srgbClr val="964305"/>
      </a:accent5>
      <a:accent6>
        <a:srgbClr val="475A8D"/>
      </a:accent6>
      <a:hlink>
        <a:srgbClr val="0070C0"/>
      </a:hlink>
      <a:folHlink>
        <a:srgbClr val="7030A0"/>
      </a:folHlink>
    </a:clrScheme>
    <a:fontScheme name="Travel Planning">
      <a:majorFont>
        <a:latin typeface="Franklin Gothic Medium"/>
        <a:ea typeface=""/>
        <a:cs typeface=""/>
      </a:majorFont>
      <a:minorFont>
        <a:latin typeface="Franklin Gothic Medium"/>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313936-D4AA-4FB8-9668-3D8B3D15695D}">
  <ds:schemaRefs>
    <ds:schemaRef ds:uri="http://schemas.microsoft.com/sharepoint/v3/contenttype/forms"/>
  </ds:schemaRefs>
</ds:datastoreItem>
</file>

<file path=customXml/itemProps2.xml><?xml version="1.0" encoding="utf-8"?>
<ds:datastoreItem xmlns:ds="http://schemas.openxmlformats.org/officeDocument/2006/customXml" ds:itemID="{F87BC221-FF93-4A16-9012-D2DD1C7BAB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trip checklist.dotx</Template>
  <TotalTime>296</TotalTime>
  <Pages>42</Pages>
  <Words>3915</Words>
  <Characters>22318</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RePack by Diakov</dc:creator>
  <cp:keywords/>
  <cp:lastModifiedBy>XuanTien</cp:lastModifiedBy>
  <cp:revision>50</cp:revision>
  <cp:lastPrinted>2012-07-31T23:37:00Z</cp:lastPrinted>
  <dcterms:created xsi:type="dcterms:W3CDTF">2016-08-07T02:25:00Z</dcterms:created>
  <dcterms:modified xsi:type="dcterms:W3CDTF">2016-08-08T03:01:00Z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TC031997469991</vt:lpwstr>
  </property>
</Properties>
</file>